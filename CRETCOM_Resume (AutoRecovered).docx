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761A" w14:textId="77777777" w:rsidR="002021A0" w:rsidRPr="000D2E9A" w:rsidRDefault="00FE0572" w:rsidP="00293782">
      <w:pPr>
        <w:pStyle w:val="Graphicsanchor"/>
        <w:rPr>
          <w:rFonts w:ascii="Times New Roman" w:hAnsi="Times New Roman" w:cs="Times New Roman"/>
        </w:rPr>
      </w:pPr>
      <w:r w:rsidRPr="000D2E9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3136" behindDoc="1" locked="1" layoutInCell="1" allowOverlap="1" wp14:anchorId="41D22231" wp14:editId="7327A38A">
                <wp:simplePos x="0" y="0"/>
                <wp:positionH relativeFrom="page">
                  <wp:align>left</wp:align>
                </wp:positionH>
                <wp:positionV relativeFrom="page">
                  <wp:posOffset>802005</wp:posOffset>
                </wp:positionV>
                <wp:extent cx="7772400" cy="8997315"/>
                <wp:effectExtent l="0" t="0" r="19050" b="32385"/>
                <wp:wrapNone/>
                <wp:docPr id="711070954" name="Group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8997315"/>
                          <a:chOff x="0" y="0"/>
                          <a:chExt cx="7772400" cy="8997696"/>
                        </a:xfrm>
                      </wpg:grpSpPr>
                      <wps:wsp>
                        <wps:cNvPr id="1709640877" name="Straight Connector 1709640877"/>
                        <wps:cNvCnPr/>
                        <wps:spPr>
                          <a:xfrm>
                            <a:off x="2348345" y="0"/>
                            <a:ext cx="0" cy="899769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428260" name="Straight Connector 203428260"/>
                        <wps:cNvCnPr/>
                        <wps:spPr>
                          <a:xfrm flipH="1">
                            <a:off x="0" y="2008909"/>
                            <a:ext cx="77724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8101523" name="Straight Connector 1818101523"/>
                        <wps:cNvCnPr/>
                        <wps:spPr>
                          <a:xfrm flipH="1">
                            <a:off x="0" y="5306291"/>
                            <a:ext cx="235000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E9E05B" id="Group 14" o:spid="_x0000_s1026" alt="&quot;&quot;" style="position:absolute;margin-left:0;margin-top:63.15pt;width:612pt;height:708.45pt;z-index:-251663344;mso-position-horizontal:left;mso-position-horizontal-relative:page;mso-position-vertical-relative:page;mso-height-relative:margin" coordsize="77724,89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">
                <v:line id="Straight Connector 1709640877" o:spid="_x0000_s1027" style="position:absolute;visibility:visible;mso-wrap-style:square" from="23483,0" to="23483,89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" strokecolor="#bfbfbf [2412]">
                  <v:stroke joinstyle="miter"/>
                </v:line>
                <v:line id="Straight Connector 203428260" o:spid="_x0000_s1028" style="position:absolute;flip:x;visibility:visible;mso-wrap-style:square" from="0,20089" to="77724,20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" strokecolor="#bfbfbf [2412]">
                  <v:stroke joinstyle="miter"/>
                </v:line>
                <v:line id="Straight Connector 1818101523" o:spid="_x0000_s1029" style="position:absolute;flip:x;visibility:visible;mso-wrap-style:square" from="0,53062" to="23500,53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" strokecolor="#bfbfbf [2412]">
                  <v:stroke joinstyle="miter"/>
                </v:line>
                <w10:wrap anchorx="page" anchory="page"/>
                <w10:anchorlock/>
              </v:group>
            </w:pict>
          </mc:Fallback>
        </mc:AlternateContent>
      </w:r>
      <w:r w:rsidR="0079613E" w:rsidRPr="000D2E9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7713" behindDoc="0" locked="1" layoutInCell="1" allowOverlap="1" wp14:anchorId="208FDBFA" wp14:editId="2CEAD939">
                <wp:simplePos x="0" y="0"/>
                <wp:positionH relativeFrom="leftMargin">
                  <wp:align>right</wp:align>
                </wp:positionH>
                <wp:positionV relativeFrom="page">
                  <wp:posOffset>1332865</wp:posOffset>
                </wp:positionV>
                <wp:extent cx="264795" cy="1398905"/>
                <wp:effectExtent l="0" t="0" r="1905" b="0"/>
                <wp:wrapNone/>
                <wp:docPr id="1560929206" name="Group 15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" cy="1398905"/>
                          <a:chOff x="1379" y="0"/>
                          <a:chExt cx="259497" cy="1398327"/>
                        </a:xfrm>
                      </wpg:grpSpPr>
                      <pic:pic xmlns:pic="http://schemas.openxmlformats.org/drawingml/2006/picture">
                        <pic:nvPicPr>
                          <pic:cNvPr id="1828898743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79" y="0"/>
                            <a:ext cx="259497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3333067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79" y="762000"/>
                            <a:ext cx="259497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6845722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79" y="381000"/>
                            <a:ext cx="259497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8634123" name="Graphic 40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79" y="1136072"/>
                            <a:ext cx="259497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462AB1" id="Group 15" o:spid="_x0000_s1026" alt="Contact info icons" style="position:absolute;margin-left:-30.35pt;margin-top:104.95pt;width:20.85pt;height:110.15pt;z-index:251677713;mso-position-horizontal:right;mso-position-horizontal-relative:left-margin-area;mso-position-vertical-relative:page;mso-width-relative:margin;mso-height-relative:margin" coordorigin="13" coordsize="2594,1398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left:13;width:2595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">
                  <v:imagedata r:id="rId17" o:title=""/>
                </v:shape>
                <v:shape id="Graphic 31" o:spid="_x0000_s1028" type="#_x0000_t75" style="position:absolute;left:13;top:7620;width:2595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">
                  <v:imagedata r:id="rId18" o:title=""/>
                </v:shape>
                <v:shape id="Graphic 34" o:spid="_x0000_s1029" type="#_x0000_t75" style="position:absolute;left:13;top:3810;width:2595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">
                  <v:imagedata r:id="rId19" o:title=""/>
                </v:shape>
                <v:shape id="Graphic 40" o:spid="_x0000_s1030" type="#_x0000_t75" style="position:absolute;left:13;top:11360;width:2595;height: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">
                  <v:imagedata r:id="rId20" o:title=""/>
                </v:shape>
                <w10:wrap anchorx="margin" anchory="page"/>
                <w10:anchorlock/>
              </v:group>
            </w:pict>
          </mc:Fallback>
        </mc:AlternateContent>
      </w:r>
      <w:r w:rsidR="00293782" w:rsidRPr="000D2E9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93" behindDoc="0" locked="1" layoutInCell="1" allowOverlap="1" wp14:anchorId="19D622C8" wp14:editId="31F06593">
                <wp:simplePos x="0" y="0"/>
                <wp:positionH relativeFrom="column">
                  <wp:posOffset>14605</wp:posOffset>
                </wp:positionH>
                <wp:positionV relativeFrom="page">
                  <wp:posOffset>1708150</wp:posOffset>
                </wp:positionV>
                <wp:extent cx="160909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FD28A" w14:textId="1D1F1DA8" w:rsidR="00293782" w:rsidRPr="000D2E9A" w:rsidRDefault="00327820" w:rsidP="0029378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</w:rPr>
                              <w:t>+91-8985096301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D622C8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.15pt;margin-top:134.5pt;width:126.7pt;height:20.4pt;z-index:2516725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" filled="f" stroked="f">
                <v:textbox inset="1.2mm,,1mm">
                  <w:txbxContent>
                    <w:p w14:paraId="299FD28A" w14:textId="1D1F1DA8" w:rsidR="00293782" w:rsidRPr="000D2E9A" w:rsidRDefault="00327820" w:rsidP="0029378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</w:rPr>
                        <w:t>+91-8985096301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0D2E9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11B065D9" wp14:editId="040C667D">
                <wp:simplePos x="0" y="0"/>
                <wp:positionH relativeFrom="column">
                  <wp:posOffset>50165</wp:posOffset>
                </wp:positionH>
                <wp:positionV relativeFrom="page">
                  <wp:posOffset>2069465</wp:posOffset>
                </wp:positionV>
                <wp:extent cx="1609090" cy="2590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E53DB0" w14:textId="1FB71568" w:rsidR="00293782" w:rsidRPr="000D2E9A" w:rsidRDefault="00327820" w:rsidP="0029378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</w:rPr>
                              <w:t>shilpa.aitech@gmail.com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065D9" id="Text Box 26" o:spid="_x0000_s1027" type="#_x0000_t202" style="position:absolute;margin-left:3.95pt;margin-top:162.95pt;width:126.7pt;height:20.4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" filled="f" stroked="f">
                <v:textbox inset="1.2mm,,1mm">
                  <w:txbxContent>
                    <w:p w14:paraId="46E53DB0" w14:textId="1FB71568" w:rsidR="00293782" w:rsidRPr="000D2E9A" w:rsidRDefault="00327820" w:rsidP="0029378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</w:rPr>
                        <w:t>shilpa.aitech@gmail.com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0D2E9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41" behindDoc="0" locked="1" layoutInCell="1" allowOverlap="1" wp14:anchorId="2BAC78F0" wp14:editId="63DABFFD">
                <wp:simplePos x="0" y="0"/>
                <wp:positionH relativeFrom="column">
                  <wp:posOffset>50800</wp:posOffset>
                </wp:positionH>
                <wp:positionV relativeFrom="page">
                  <wp:posOffset>2399665</wp:posOffset>
                </wp:positionV>
                <wp:extent cx="1737360" cy="411480"/>
                <wp:effectExtent l="0" t="0" r="0" b="762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7D436" w14:textId="565295D9" w:rsidR="00293782" w:rsidRPr="009D1B45" w:rsidRDefault="009D1B45" w:rsidP="0029378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D1B45">
                              <w:rPr>
                                <w:sz w:val="16"/>
                                <w:szCs w:val="16"/>
                              </w:rPr>
                              <w:t>www.linkedin.com/in/shilpa-chinnakkagari56085341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C78F0" id="Text Box 27" o:spid="_x0000_s1028" type="#_x0000_t202" style="position:absolute;margin-left:4pt;margin-top:188.95pt;width:136.8pt;height:32.4pt;z-index:2516746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" filled="f" stroked="f">
                <v:textbox inset="1.2mm,,1mm">
                  <w:txbxContent>
                    <w:p w14:paraId="33F7D436" w14:textId="565295D9" w:rsidR="00293782" w:rsidRPr="009D1B45" w:rsidRDefault="009D1B45" w:rsidP="00293782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D1B45">
                        <w:rPr>
                          <w:sz w:val="16"/>
                          <w:szCs w:val="16"/>
                        </w:rPr>
                        <w:t>www.linkedin.com/in/shilpa-chinnakkagari56085341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0D2E9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65" behindDoc="0" locked="1" layoutInCell="1" allowOverlap="1" wp14:anchorId="61E9022E" wp14:editId="08FD56D7">
                <wp:simplePos x="0" y="0"/>
                <wp:positionH relativeFrom="column">
                  <wp:posOffset>24765</wp:posOffset>
                </wp:positionH>
                <wp:positionV relativeFrom="page">
                  <wp:posOffset>1333500</wp:posOffset>
                </wp:positionV>
                <wp:extent cx="1609090" cy="25971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5BE9C" w14:textId="77A7C53A" w:rsidR="00293782" w:rsidRPr="000D2E9A" w:rsidRDefault="00327820" w:rsidP="0029378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</w:rPr>
                              <w:t>Madanapalle, Andhra Pradesh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9022E" id="Text Box 29" o:spid="_x0000_s1029" type="#_x0000_t202" style="position:absolute;margin-left:1.95pt;margin-top:105pt;width:126.7pt;height:20.45pt;z-index:2516756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" filled="f" stroked="f">
                <v:textbox inset="1.2mm,,1mm">
                  <w:txbxContent>
                    <w:p w14:paraId="7B85BE9C" w14:textId="77A7C53A" w:rsidR="00293782" w:rsidRPr="000D2E9A" w:rsidRDefault="00327820" w:rsidP="0029378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</w:rPr>
                        <w:t>Madanapalle, Andhra Pradesh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021A0" w:rsidRPr="000D2E9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77" behindDoc="0" locked="1" layoutInCell="1" allowOverlap="1" wp14:anchorId="44AC425C" wp14:editId="78726BEF">
                <wp:simplePos x="0" y="0"/>
                <wp:positionH relativeFrom="page">
                  <wp:posOffset>137160</wp:posOffset>
                </wp:positionH>
                <wp:positionV relativeFrom="page">
                  <wp:posOffset>2839720</wp:posOffset>
                </wp:positionV>
                <wp:extent cx="2098040" cy="339344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40" cy="339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A9767" w14:textId="533242A0" w:rsidR="0079613E" w:rsidRPr="000D2E9A" w:rsidRDefault="001C5611" w:rsidP="001C5611">
                            <w:pPr>
                              <w:pStyle w:val="Heading1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TECHNICAL SKILLS</w:t>
                            </w:r>
                          </w:p>
                          <w:p w14:paraId="7EC9C442" w14:textId="6117F69D" w:rsidR="001C5611" w:rsidRPr="000D2E9A" w:rsidRDefault="001C5611" w:rsidP="001C5611">
                            <w:pPr>
                              <w:pStyle w:val="List"/>
                              <w:spacing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1C56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Programming Languages:</w:t>
                            </w:r>
                            <w:r w:rsidRPr="001C561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br/>
                              <w:t>Java (Data Structures &amp; Algorithms)</w:t>
                            </w:r>
                          </w:p>
                          <w:p w14:paraId="56666E46" w14:textId="77777777" w:rsidR="00C252E6" w:rsidRPr="001C5611" w:rsidRDefault="00C252E6" w:rsidP="001C5611">
                            <w:pPr>
                              <w:pStyle w:val="List"/>
                              <w:spacing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  <w:p w14:paraId="1D7B224C" w14:textId="192F00C5" w:rsidR="001C5611" w:rsidRPr="001C5611" w:rsidRDefault="001C5611" w:rsidP="001C5611">
                            <w:pPr>
                              <w:pStyle w:val="List"/>
                              <w:spacing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1C56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Web &amp; App Development:</w:t>
                            </w:r>
                            <w:r w:rsidRPr="001C561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br/>
                              <w:t>HTML, CSS, JavaScript, Flutter</w:t>
                            </w:r>
                            <w:r w:rsidRPr="000D2E9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t xml:space="preserve"> (DART)</w:t>
                            </w:r>
                            <w:r w:rsidR="00C252E6" w:rsidRPr="000D2E9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</w:p>
                          <w:p w14:paraId="17DF7D14" w14:textId="6D6DF02E" w:rsidR="001C5611" w:rsidRPr="000D2E9A" w:rsidRDefault="001C5611" w:rsidP="001C5611">
                            <w:pPr>
                              <w:pStyle w:val="List"/>
                              <w:spacing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1C56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Databases:</w:t>
                            </w:r>
                            <w:r w:rsidRPr="001C561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br/>
                            </w:r>
                            <w:r w:rsidRPr="000D2E9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t>SQL</w:t>
                            </w:r>
                          </w:p>
                          <w:p w14:paraId="3A8A6D13" w14:textId="1CE90AF4" w:rsidR="001C5611" w:rsidRPr="000D2E9A" w:rsidRDefault="001C5611" w:rsidP="001C5611">
                            <w:pPr>
                              <w:pStyle w:val="List"/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Cloud:</w:t>
                            </w:r>
                          </w:p>
                          <w:p w14:paraId="035B2833" w14:textId="7B40BF24" w:rsidR="001C5611" w:rsidRPr="000D2E9A" w:rsidRDefault="001C5611" w:rsidP="001C5611">
                            <w:pPr>
                              <w:pStyle w:val="List"/>
                              <w:spacing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ab/>
                            </w:r>
                            <w:r w:rsidRPr="000D2E9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t>Practicing AWS Services as part of my projects</w:t>
                            </w:r>
                          </w:p>
                          <w:p w14:paraId="73CE15F8" w14:textId="447D974E" w:rsidR="001C5611" w:rsidRPr="000D2E9A" w:rsidRDefault="001C5611" w:rsidP="001C5611">
                            <w:pPr>
                              <w:pStyle w:val="List"/>
                              <w:spacing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1C56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AI / ML:</w:t>
                            </w:r>
                            <w:r w:rsidRPr="001C561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br/>
                              <w:t xml:space="preserve">Machine Learning </w:t>
                            </w:r>
                            <w:r w:rsidRPr="000D2E9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t>Algorithms</w:t>
                            </w:r>
                            <w:r w:rsidRPr="001C561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t>,</w:t>
                            </w:r>
                            <w:r w:rsidRPr="000D2E9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t xml:space="preserve"> DL projects, OpenCV and NLP</w:t>
                            </w:r>
                            <w:r w:rsidR="00C252E6" w:rsidRPr="000D2E9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t xml:space="preserve"> projects, </w:t>
                            </w:r>
                          </w:p>
                          <w:p w14:paraId="418FEA00" w14:textId="2441C67A" w:rsidR="00C252E6" w:rsidRPr="001C5611" w:rsidRDefault="00C252E6" w:rsidP="001C5611">
                            <w:pPr>
                              <w:pStyle w:val="List"/>
                              <w:spacing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ab/>
                            </w:r>
                            <w:r w:rsidRPr="000D2E9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t>Gen AI</w:t>
                            </w:r>
                          </w:p>
                          <w:p w14:paraId="442DC3A7" w14:textId="518112DD" w:rsidR="001C5611" w:rsidRPr="001C5611" w:rsidRDefault="001C5611" w:rsidP="001C5611">
                            <w:pPr>
                              <w:pStyle w:val="List"/>
                              <w:spacing w:line="276" w:lineRule="auto"/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1C56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Tools &amp; Platforms:</w:t>
                            </w:r>
                            <w:r w:rsidRPr="001C561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br/>
                              <w:t>Git,</w:t>
                            </w:r>
                            <w:r w:rsidRPr="000D2E9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t xml:space="preserve"> Git Hub,</w:t>
                            </w:r>
                            <w:r w:rsidRPr="001C561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t xml:space="preserve"> VS Code</w:t>
                            </w:r>
                            <w:r w:rsidRPr="000D2E9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IN"/>
                              </w:rPr>
                              <w:t>, IntelliJ</w:t>
                            </w:r>
                          </w:p>
                          <w:p w14:paraId="181D5F1A" w14:textId="1B113923" w:rsidR="000B1681" w:rsidRPr="000D2E9A" w:rsidRDefault="000B1681" w:rsidP="001C5611">
                            <w:pPr>
                              <w:pStyle w:val="List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C425C" id="Text Box 12" o:spid="_x0000_s1030" type="#_x0000_t202" style="position:absolute;margin-left:10.8pt;margin-top:223.6pt;width:165.2pt;height:267.2pt;z-index:2516633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" filled="f" stroked="f">
                <v:textbox>
                  <w:txbxContent>
                    <w:p w14:paraId="559A9767" w14:textId="533242A0" w:rsidR="0079613E" w:rsidRPr="000D2E9A" w:rsidRDefault="001C5611" w:rsidP="001C5611">
                      <w:pPr>
                        <w:pStyle w:val="Heading1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  <w:b/>
                          <w:bCs/>
                        </w:rPr>
                        <w:t>TECHNICAL SKILLS</w:t>
                      </w:r>
                    </w:p>
                    <w:p w14:paraId="7EC9C442" w14:textId="6117F69D" w:rsidR="001C5611" w:rsidRPr="000D2E9A" w:rsidRDefault="001C5611" w:rsidP="001C5611">
                      <w:pPr>
                        <w:pStyle w:val="List"/>
                        <w:spacing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</w:pPr>
                      <w:r w:rsidRPr="001C5611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IN"/>
                        </w:rPr>
                        <w:t>Programming Languages:</w:t>
                      </w:r>
                      <w:r w:rsidRPr="001C5611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br/>
                        <w:t>Java (Data Structures &amp; Algorithms)</w:t>
                      </w:r>
                    </w:p>
                    <w:p w14:paraId="56666E46" w14:textId="77777777" w:rsidR="00C252E6" w:rsidRPr="001C5611" w:rsidRDefault="00C252E6" w:rsidP="001C5611">
                      <w:pPr>
                        <w:pStyle w:val="List"/>
                        <w:spacing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</w:pPr>
                    </w:p>
                    <w:p w14:paraId="1D7B224C" w14:textId="192F00C5" w:rsidR="001C5611" w:rsidRPr="001C5611" w:rsidRDefault="001C5611" w:rsidP="001C5611">
                      <w:pPr>
                        <w:pStyle w:val="List"/>
                        <w:spacing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</w:pPr>
                      <w:r w:rsidRPr="001C5611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IN"/>
                        </w:rPr>
                        <w:t>Web &amp; App Development:</w:t>
                      </w:r>
                      <w:r w:rsidRPr="001C5611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br/>
                        <w:t>HTML, CSS, JavaScript, Flutter</w:t>
                      </w:r>
                      <w:r w:rsidRPr="000D2E9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t xml:space="preserve"> (DART)</w:t>
                      </w:r>
                      <w:r w:rsidR="00C252E6" w:rsidRPr="000D2E9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</w:p>
                    <w:p w14:paraId="17DF7D14" w14:textId="6D6DF02E" w:rsidR="001C5611" w:rsidRPr="000D2E9A" w:rsidRDefault="001C5611" w:rsidP="001C5611">
                      <w:pPr>
                        <w:pStyle w:val="List"/>
                        <w:spacing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</w:pPr>
                      <w:r w:rsidRPr="001C5611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IN"/>
                        </w:rPr>
                        <w:t>Databases:</w:t>
                      </w:r>
                      <w:r w:rsidRPr="001C5611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br/>
                      </w:r>
                      <w:r w:rsidRPr="000D2E9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t>SQL</w:t>
                      </w:r>
                    </w:p>
                    <w:p w14:paraId="3A8A6D13" w14:textId="1CE90AF4" w:rsidR="001C5611" w:rsidRPr="000D2E9A" w:rsidRDefault="001C5611" w:rsidP="001C5611">
                      <w:pPr>
                        <w:pStyle w:val="List"/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IN"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IN"/>
                        </w:rPr>
                        <w:t>Cloud:</w:t>
                      </w:r>
                    </w:p>
                    <w:p w14:paraId="035B2833" w14:textId="7B40BF24" w:rsidR="001C5611" w:rsidRPr="000D2E9A" w:rsidRDefault="001C5611" w:rsidP="001C5611">
                      <w:pPr>
                        <w:pStyle w:val="List"/>
                        <w:spacing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IN"/>
                        </w:rPr>
                        <w:tab/>
                      </w:r>
                      <w:r w:rsidRPr="000D2E9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t>Practicing AWS Services as part of my projects</w:t>
                      </w:r>
                    </w:p>
                    <w:p w14:paraId="73CE15F8" w14:textId="447D974E" w:rsidR="001C5611" w:rsidRPr="000D2E9A" w:rsidRDefault="001C5611" w:rsidP="001C5611">
                      <w:pPr>
                        <w:pStyle w:val="List"/>
                        <w:spacing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</w:pPr>
                      <w:r w:rsidRPr="001C5611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IN"/>
                        </w:rPr>
                        <w:t>AI / ML:</w:t>
                      </w:r>
                      <w:r w:rsidRPr="001C5611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br/>
                        <w:t xml:space="preserve">Machine Learning </w:t>
                      </w:r>
                      <w:r w:rsidRPr="000D2E9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t>Algorithms</w:t>
                      </w:r>
                      <w:r w:rsidRPr="001C5611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t>,</w:t>
                      </w:r>
                      <w:r w:rsidRPr="000D2E9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t xml:space="preserve"> DL projects, OpenCV and NLP</w:t>
                      </w:r>
                      <w:r w:rsidR="00C252E6" w:rsidRPr="000D2E9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t xml:space="preserve"> projects, </w:t>
                      </w:r>
                    </w:p>
                    <w:p w14:paraId="418FEA00" w14:textId="2441C67A" w:rsidR="00C252E6" w:rsidRPr="001C5611" w:rsidRDefault="00C252E6" w:rsidP="001C5611">
                      <w:pPr>
                        <w:pStyle w:val="List"/>
                        <w:spacing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IN"/>
                        </w:rPr>
                        <w:tab/>
                      </w:r>
                      <w:r w:rsidRPr="000D2E9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t>Gen AI</w:t>
                      </w:r>
                    </w:p>
                    <w:p w14:paraId="442DC3A7" w14:textId="518112DD" w:rsidR="001C5611" w:rsidRPr="001C5611" w:rsidRDefault="001C5611" w:rsidP="001C5611">
                      <w:pPr>
                        <w:pStyle w:val="List"/>
                        <w:spacing w:line="276" w:lineRule="auto"/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1C5611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IN"/>
                        </w:rPr>
                        <w:t>Tools &amp; Platforms:</w:t>
                      </w:r>
                      <w:r w:rsidRPr="001C5611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br/>
                        <w:t>Git,</w:t>
                      </w:r>
                      <w:r w:rsidRPr="000D2E9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t xml:space="preserve"> Git Hub,</w:t>
                      </w:r>
                      <w:r w:rsidRPr="001C5611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t xml:space="preserve"> VS Code</w:t>
                      </w:r>
                      <w:r w:rsidRPr="000D2E9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IN"/>
                        </w:rPr>
                        <w:t>, IntelliJ</w:t>
                      </w:r>
                    </w:p>
                    <w:p w14:paraId="181D5F1A" w14:textId="1B113923" w:rsidR="000B1681" w:rsidRPr="000D2E9A" w:rsidRDefault="000B1681" w:rsidP="001C5611">
                      <w:pPr>
                        <w:pStyle w:val="List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0D2E9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3D5A6BBD" wp14:editId="4E26DC7A">
                <wp:simplePos x="0" y="0"/>
                <wp:positionH relativeFrom="page">
                  <wp:posOffset>142240</wp:posOffset>
                </wp:positionH>
                <wp:positionV relativeFrom="page">
                  <wp:posOffset>6243320</wp:posOffset>
                </wp:positionV>
                <wp:extent cx="2120265" cy="3421380"/>
                <wp:effectExtent l="0" t="0" r="0" b="762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265" cy="3421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6810C" w14:textId="77777777" w:rsidR="0079613E" w:rsidRPr="000D2E9A" w:rsidRDefault="0079613E" w:rsidP="0079613E">
                            <w:pPr>
                              <w:pStyle w:val="Heading1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Education</w:t>
                            </w:r>
                          </w:p>
                          <w:p w14:paraId="0B119A5B" w14:textId="77777777" w:rsidR="0079613E" w:rsidRPr="000D2E9A" w:rsidRDefault="0079613E" w:rsidP="0079613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8AD5116" w14:textId="77777777" w:rsidR="00C252E6" w:rsidRPr="000D2E9A" w:rsidRDefault="00C252E6" w:rsidP="00C252E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</w:pPr>
                            <w:proofErr w:type="spellStart"/>
                            <w:proofErr w:type="gramStart"/>
                            <w:r w:rsidRPr="00C252E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  <w:t>B.Tech</w:t>
                            </w:r>
                            <w:proofErr w:type="spellEnd"/>
                            <w:proofErr w:type="gramEnd"/>
                            <w:r w:rsidRPr="00C252E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  <w:t xml:space="preserve"> in Computer Science Engineering (Artificial Intelligence)</w:t>
                            </w:r>
                            <w:r w:rsidRPr="00C252E6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br/>
                            </w:r>
                            <w:proofErr w:type="spellStart"/>
                            <w:r w:rsidRPr="00C252E6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Madanapalle</w:t>
                            </w:r>
                            <w:proofErr w:type="spellEnd"/>
                            <w:r w:rsidRPr="00C252E6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 xml:space="preserve"> Institute of Technology &amp; Science, Andhra Pradesh</w:t>
                            </w:r>
                            <w:r w:rsidRPr="00C252E6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br/>
                            </w:r>
                            <w:r w:rsidRPr="00C252E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  <w:t>2023 – 2027 | CGPA: 9.81</w:t>
                            </w:r>
                          </w:p>
                          <w:p w14:paraId="69FD8F6E" w14:textId="77777777" w:rsidR="00C252E6" w:rsidRPr="000D2E9A" w:rsidRDefault="00C252E6" w:rsidP="00C252E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</w:pPr>
                          </w:p>
                          <w:p w14:paraId="473A3719" w14:textId="77777777" w:rsidR="00C252E6" w:rsidRPr="00C252E6" w:rsidRDefault="00C252E6" w:rsidP="00C252E6">
                            <w:p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</w:p>
                          <w:p w14:paraId="2C0CA6B0" w14:textId="77777777" w:rsidR="00C252E6" w:rsidRPr="000D2E9A" w:rsidRDefault="00C252E6" w:rsidP="00C252E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</w:pPr>
                            <w:r w:rsidRPr="00C252E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  <w:t>Intermediate (BIEAP)</w:t>
                            </w:r>
                            <w:r w:rsidRPr="00C252E6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br/>
                              <w:t xml:space="preserve">Shri Gnanambica Junior College, </w:t>
                            </w:r>
                            <w:proofErr w:type="spellStart"/>
                            <w:r w:rsidRPr="00C252E6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Madanapalle</w:t>
                            </w:r>
                            <w:proofErr w:type="spellEnd"/>
                            <w:r w:rsidRPr="00C252E6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br/>
                            </w:r>
                            <w:r w:rsidRPr="00C252E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  <w:t>2021 – 2023 | Percentage: 99.1%</w:t>
                            </w:r>
                          </w:p>
                          <w:p w14:paraId="6CC31F00" w14:textId="77777777" w:rsidR="00C252E6" w:rsidRPr="000D2E9A" w:rsidRDefault="00C252E6" w:rsidP="00C252E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</w:pPr>
                          </w:p>
                          <w:p w14:paraId="57FD8C0F" w14:textId="77777777" w:rsidR="00C252E6" w:rsidRPr="00C252E6" w:rsidRDefault="00C252E6" w:rsidP="00C252E6">
                            <w:p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</w:p>
                          <w:p w14:paraId="7C6384C7" w14:textId="77777777" w:rsidR="00C252E6" w:rsidRPr="00C252E6" w:rsidRDefault="00C252E6" w:rsidP="00C252E6">
                            <w:p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C252E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  <w:t>Secondary School Certificate (SSC)</w:t>
                            </w:r>
                            <w:r w:rsidRPr="00C252E6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br/>
                              <w:t xml:space="preserve">Vijaya Bharathi English Medium High School, </w:t>
                            </w:r>
                            <w:proofErr w:type="spellStart"/>
                            <w:r w:rsidRPr="00C252E6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Madanapalle</w:t>
                            </w:r>
                            <w:proofErr w:type="spellEnd"/>
                            <w:r w:rsidRPr="00C252E6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br/>
                            </w:r>
                            <w:r w:rsidRPr="00C252E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  <w:t>2021 | Percentage: 100%</w:t>
                            </w:r>
                          </w:p>
                          <w:p w14:paraId="11B7FE42" w14:textId="6156C2B5" w:rsidR="002021A0" w:rsidRPr="000D2E9A" w:rsidRDefault="002021A0" w:rsidP="0079613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A6BBD" id="Text Box 22" o:spid="_x0000_s1031" type="#_x0000_t202" style="position:absolute;margin-left:11.2pt;margin-top:491.6pt;width:166.95pt;height:269.4pt;z-index:2516644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" filled="f" stroked="f">
                <v:textbox>
                  <w:txbxContent>
                    <w:p w14:paraId="6886810C" w14:textId="77777777" w:rsidR="0079613E" w:rsidRPr="000D2E9A" w:rsidRDefault="0079613E" w:rsidP="0079613E">
                      <w:pPr>
                        <w:pStyle w:val="Heading1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  <w:b/>
                          <w:bCs/>
                        </w:rPr>
                        <w:t>Education</w:t>
                      </w:r>
                    </w:p>
                    <w:p w14:paraId="0B119A5B" w14:textId="77777777" w:rsidR="0079613E" w:rsidRPr="000D2E9A" w:rsidRDefault="0079613E" w:rsidP="0079613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8AD5116" w14:textId="77777777" w:rsidR="00C252E6" w:rsidRPr="000D2E9A" w:rsidRDefault="00C252E6" w:rsidP="00C252E6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</w:pPr>
                      <w:proofErr w:type="spellStart"/>
                      <w:proofErr w:type="gramStart"/>
                      <w:r w:rsidRPr="00C252E6"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  <w:t>B.Tech</w:t>
                      </w:r>
                      <w:proofErr w:type="spellEnd"/>
                      <w:proofErr w:type="gramEnd"/>
                      <w:r w:rsidRPr="00C252E6"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  <w:t xml:space="preserve"> in Computer Science Engineering (Artificial Intelligence)</w:t>
                      </w:r>
                      <w:r w:rsidRPr="00C252E6">
                        <w:rPr>
                          <w:rFonts w:ascii="Times New Roman" w:hAnsi="Times New Roman" w:cs="Times New Roman"/>
                          <w:lang w:val="en-IN"/>
                        </w:rPr>
                        <w:br/>
                      </w:r>
                      <w:proofErr w:type="spellStart"/>
                      <w:r w:rsidRPr="00C252E6">
                        <w:rPr>
                          <w:rFonts w:ascii="Times New Roman" w:hAnsi="Times New Roman" w:cs="Times New Roman"/>
                          <w:lang w:val="en-IN"/>
                        </w:rPr>
                        <w:t>Madanapalle</w:t>
                      </w:r>
                      <w:proofErr w:type="spellEnd"/>
                      <w:r w:rsidRPr="00C252E6">
                        <w:rPr>
                          <w:rFonts w:ascii="Times New Roman" w:hAnsi="Times New Roman" w:cs="Times New Roman"/>
                          <w:lang w:val="en-IN"/>
                        </w:rPr>
                        <w:t xml:space="preserve"> Institute of Technology &amp; Science, Andhra Pradesh</w:t>
                      </w:r>
                      <w:r w:rsidRPr="00C252E6">
                        <w:rPr>
                          <w:rFonts w:ascii="Times New Roman" w:hAnsi="Times New Roman" w:cs="Times New Roman"/>
                          <w:lang w:val="en-IN"/>
                        </w:rPr>
                        <w:br/>
                      </w:r>
                      <w:r w:rsidRPr="00C252E6"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  <w:t>2023 – 2027 | CGPA: 9.81</w:t>
                      </w:r>
                    </w:p>
                    <w:p w14:paraId="69FD8F6E" w14:textId="77777777" w:rsidR="00C252E6" w:rsidRPr="000D2E9A" w:rsidRDefault="00C252E6" w:rsidP="00C252E6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</w:pPr>
                    </w:p>
                    <w:p w14:paraId="473A3719" w14:textId="77777777" w:rsidR="00C252E6" w:rsidRPr="00C252E6" w:rsidRDefault="00C252E6" w:rsidP="00C252E6">
                      <w:p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</w:p>
                    <w:p w14:paraId="2C0CA6B0" w14:textId="77777777" w:rsidR="00C252E6" w:rsidRPr="000D2E9A" w:rsidRDefault="00C252E6" w:rsidP="00C252E6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</w:pPr>
                      <w:r w:rsidRPr="00C252E6"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  <w:t>Intermediate (BIEAP)</w:t>
                      </w:r>
                      <w:r w:rsidRPr="00C252E6">
                        <w:rPr>
                          <w:rFonts w:ascii="Times New Roman" w:hAnsi="Times New Roman" w:cs="Times New Roman"/>
                          <w:lang w:val="en-IN"/>
                        </w:rPr>
                        <w:br/>
                        <w:t xml:space="preserve">Shri Gnanambica Junior College, </w:t>
                      </w:r>
                      <w:proofErr w:type="spellStart"/>
                      <w:r w:rsidRPr="00C252E6">
                        <w:rPr>
                          <w:rFonts w:ascii="Times New Roman" w:hAnsi="Times New Roman" w:cs="Times New Roman"/>
                          <w:lang w:val="en-IN"/>
                        </w:rPr>
                        <w:t>Madanapalle</w:t>
                      </w:r>
                      <w:proofErr w:type="spellEnd"/>
                      <w:r w:rsidRPr="00C252E6">
                        <w:rPr>
                          <w:rFonts w:ascii="Times New Roman" w:hAnsi="Times New Roman" w:cs="Times New Roman"/>
                          <w:lang w:val="en-IN"/>
                        </w:rPr>
                        <w:br/>
                      </w:r>
                      <w:r w:rsidRPr="00C252E6"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  <w:t>2021 – 2023 | Percentage: 99.1%</w:t>
                      </w:r>
                    </w:p>
                    <w:p w14:paraId="6CC31F00" w14:textId="77777777" w:rsidR="00C252E6" w:rsidRPr="000D2E9A" w:rsidRDefault="00C252E6" w:rsidP="00C252E6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</w:pPr>
                    </w:p>
                    <w:p w14:paraId="57FD8C0F" w14:textId="77777777" w:rsidR="00C252E6" w:rsidRPr="00C252E6" w:rsidRDefault="00C252E6" w:rsidP="00C252E6">
                      <w:p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</w:p>
                    <w:p w14:paraId="7C6384C7" w14:textId="77777777" w:rsidR="00C252E6" w:rsidRPr="00C252E6" w:rsidRDefault="00C252E6" w:rsidP="00C252E6">
                      <w:p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C252E6"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  <w:t>Secondary School Certificate (SSC)</w:t>
                      </w:r>
                      <w:r w:rsidRPr="00C252E6">
                        <w:rPr>
                          <w:rFonts w:ascii="Times New Roman" w:hAnsi="Times New Roman" w:cs="Times New Roman"/>
                          <w:lang w:val="en-IN"/>
                        </w:rPr>
                        <w:br/>
                        <w:t xml:space="preserve">Vijaya Bharathi English Medium High School, </w:t>
                      </w:r>
                      <w:proofErr w:type="spellStart"/>
                      <w:r w:rsidRPr="00C252E6">
                        <w:rPr>
                          <w:rFonts w:ascii="Times New Roman" w:hAnsi="Times New Roman" w:cs="Times New Roman"/>
                          <w:lang w:val="en-IN"/>
                        </w:rPr>
                        <w:t>Madanapalle</w:t>
                      </w:r>
                      <w:proofErr w:type="spellEnd"/>
                      <w:r w:rsidRPr="00C252E6">
                        <w:rPr>
                          <w:rFonts w:ascii="Times New Roman" w:hAnsi="Times New Roman" w:cs="Times New Roman"/>
                          <w:lang w:val="en-IN"/>
                        </w:rPr>
                        <w:br/>
                      </w:r>
                      <w:r w:rsidRPr="00C252E6"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  <w:t>2021 | Percentage: 100%</w:t>
                      </w:r>
                    </w:p>
                    <w:p w14:paraId="11B7FE42" w14:textId="6156C2B5" w:rsidR="002021A0" w:rsidRPr="000D2E9A" w:rsidRDefault="002021A0" w:rsidP="0079613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0D2E9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25" behindDoc="0" locked="1" layoutInCell="1" allowOverlap="1" wp14:anchorId="55275B5D" wp14:editId="7A6BE244">
                <wp:simplePos x="0" y="0"/>
                <wp:positionH relativeFrom="page">
                  <wp:posOffset>2438400</wp:posOffset>
                </wp:positionH>
                <wp:positionV relativeFrom="page">
                  <wp:posOffset>2890520</wp:posOffset>
                </wp:positionV>
                <wp:extent cx="5121275" cy="6827520"/>
                <wp:effectExtent l="0" t="0" r="317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1275" cy="682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3FD64" w14:textId="053DC4E7" w:rsidR="0079613E" w:rsidRDefault="00C252E6" w:rsidP="0079613E">
                            <w:pPr>
                              <w:pStyle w:val="Heading1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MY PROJECTS</w:t>
                            </w:r>
                          </w:p>
                          <w:p w14:paraId="2031F761" w14:textId="77777777" w:rsidR="000D2E9A" w:rsidRPr="000D2E9A" w:rsidRDefault="000D2E9A" w:rsidP="000D2E9A"/>
                          <w:p w14:paraId="68BB1488" w14:textId="37892A68" w:rsidR="004B02D7" w:rsidRPr="004B02D7" w:rsidRDefault="004B02D7" w:rsidP="004B02D7">
                            <w:pPr>
                              <w:rPr>
                                <w:rFonts w:ascii="Times New Roman" w:eastAsiaTheme="minorHAnsi" w:hAnsi="Times New Roman" w:cs="Times New Roman"/>
                                <w:b/>
                                <w:color w:val="000000" w:themeColor="text1"/>
                                <w:szCs w:val="20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0D2E9A">
                              <w:rPr>
                                <w:rFonts w:ascii="Times New Roman" w:eastAsiaTheme="minorHAnsi" w:hAnsi="Times New Roman" w:cs="Times New Roman"/>
                                <w:b/>
                                <w:color w:val="000000" w:themeColor="text1"/>
                                <w:szCs w:val="20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Attendrix</w:t>
                            </w:r>
                            <w:proofErr w:type="spellEnd"/>
                            <w:r w:rsidRPr="000D2E9A">
                              <w:rPr>
                                <w:rFonts w:ascii="Times New Roman" w:eastAsiaTheme="minorHAnsi" w:hAnsi="Times New Roman" w:cs="Times New Roman"/>
                                <w:b/>
                                <w:color w:val="000000" w:themeColor="text1"/>
                                <w:szCs w:val="20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r w:rsidRPr="004B02D7">
                              <w:rPr>
                                <w:rFonts w:ascii="Times New Roman" w:eastAsiaTheme="minorHAnsi" w:hAnsi="Times New Roman" w:cs="Times New Roman"/>
                                <w:b/>
                                <w:color w:val="000000" w:themeColor="text1"/>
                                <w:szCs w:val="20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Automated Attendance &amp; Management System</w:t>
                            </w:r>
                          </w:p>
                          <w:p w14:paraId="6C0F9187" w14:textId="7F1B3D29" w:rsidR="004B02D7" w:rsidRPr="004B02D7" w:rsidRDefault="004B02D7" w:rsidP="004B02D7">
                            <w:pPr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</w:pPr>
                            <w:r w:rsidRPr="004B02D7">
                              <w:rPr>
                                <w:rFonts w:ascii="Times New Roman" w:eastAsiaTheme="minorHAnsi" w:hAnsi="Times New Roman" w:cs="Times New Roman"/>
                                <w:i/>
                                <w:iCs/>
                                <w:szCs w:val="20"/>
                                <w:lang w:val="en-IN"/>
                              </w:rPr>
                              <w:t>Python (Flask), MySQL</w:t>
                            </w:r>
                            <w:r w:rsidR="00924C79">
                              <w:rPr>
                                <w:rFonts w:ascii="Times New Roman" w:eastAsiaTheme="minorHAnsi" w:hAnsi="Times New Roman" w:cs="Times New Roman"/>
                                <w:i/>
                                <w:iCs/>
                                <w:szCs w:val="20"/>
                                <w:lang w:val="en-IN"/>
                              </w:rPr>
                              <w:t>, AWS</w:t>
                            </w:r>
                          </w:p>
                          <w:p w14:paraId="2C4EC601" w14:textId="32E61FE9" w:rsidR="004B02D7" w:rsidRPr="004B02D7" w:rsidRDefault="004B02D7" w:rsidP="004B02D7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proofErr w:type="gramStart"/>
                            <w:r w:rsidRPr="000D2E9A">
                              <w:rPr>
                                <w:rFonts w:ascii="Times New Roman" w:hAnsi="Times New Roman" w:cs="Times New Roman"/>
                              </w:rPr>
                              <w:t>Students</w:t>
                            </w:r>
                            <w:proofErr w:type="gramEnd"/>
                            <w:r w:rsidRPr="000D2E9A">
                              <w:rPr>
                                <w:rFonts w:ascii="Times New Roman" w:hAnsi="Times New Roman" w:cs="Times New Roman"/>
                              </w:rPr>
                              <w:t xml:space="preserve"> are marked present in the database when they were being captured by the cameras fixed at class room entry and exit doors.</w:t>
                            </w:r>
                          </w:p>
                          <w:p w14:paraId="650EE5CF" w14:textId="1221DCBD" w:rsidR="004B02D7" w:rsidRPr="004B02D7" w:rsidRDefault="004B02D7" w:rsidP="004B02D7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</w:pPr>
                            <w:r w:rsidRPr="004B02D7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 xml:space="preserve">Built role-based portals for Admin, Faculty, and Students to manage attendance, </w:t>
                            </w:r>
                            <w:r w:rsidR="004F7731" w:rsidRPr="000D2E9A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 xml:space="preserve">view </w:t>
                            </w:r>
                            <w:r w:rsidRPr="004B02D7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>analytics, hall ticket</w:t>
                            </w:r>
                            <w:r w:rsidR="004F7731" w:rsidRPr="000D2E9A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 xml:space="preserve">s &amp; </w:t>
                            </w:r>
                            <w:r w:rsidR="004F7731" w:rsidRPr="004B02D7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>fee</w:t>
                            </w:r>
                            <w:r w:rsidR="004F7731" w:rsidRPr="000D2E9A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 xml:space="preserve"> receipts </w:t>
                            </w:r>
                            <w:r w:rsidRPr="000D2E9A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>download,</w:t>
                            </w:r>
                            <w:r w:rsidR="004F7731" w:rsidRPr="000D2E9A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 xml:space="preserve"> Moodle to access notes,</w:t>
                            </w:r>
                            <w:r w:rsidRPr="000D2E9A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 xml:space="preserve"> results status, latest updates from college management regarding hackathons, webinars etc., </w:t>
                            </w:r>
                            <w:r w:rsidRPr="004B02D7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>and leave requests.</w:t>
                            </w:r>
                          </w:p>
                          <w:p w14:paraId="0793210D" w14:textId="0375CDF5" w:rsidR="004B02D7" w:rsidRPr="004B02D7" w:rsidRDefault="004F7731" w:rsidP="004B02D7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</w:pPr>
                            <w:r w:rsidRPr="000D2E9A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>Have been integrating Cloud Services and deployment</w:t>
                            </w:r>
                          </w:p>
                          <w:p w14:paraId="2A330B40" w14:textId="77777777" w:rsidR="0079613E" w:rsidRPr="000D2E9A" w:rsidRDefault="0079613E" w:rsidP="0079613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1AF64A1" w14:textId="77777777" w:rsidR="004B02D7" w:rsidRPr="004B02D7" w:rsidRDefault="004B02D7" w:rsidP="004B02D7">
                            <w:pPr>
                              <w:rPr>
                                <w:rFonts w:ascii="Times New Roman" w:eastAsiaTheme="minorHAnsi" w:hAnsi="Times New Roman" w:cs="Times New Roman"/>
                                <w:b/>
                                <w:color w:val="000000" w:themeColor="text1"/>
                                <w:szCs w:val="20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4B02D7">
                              <w:rPr>
                                <w:rFonts w:ascii="Times New Roman" w:eastAsiaTheme="minorHAnsi" w:hAnsi="Times New Roman" w:cs="Times New Roman"/>
                                <w:b/>
                                <w:color w:val="000000" w:themeColor="text1"/>
                                <w:szCs w:val="20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CretCom</w:t>
                            </w:r>
                            <w:proofErr w:type="spellEnd"/>
                            <w:r w:rsidRPr="004B02D7">
                              <w:rPr>
                                <w:rFonts w:ascii="Times New Roman" w:eastAsiaTheme="minorHAnsi" w:hAnsi="Times New Roman" w:cs="Times New Roman"/>
                                <w:b/>
                                <w:color w:val="000000" w:themeColor="text1"/>
                                <w:szCs w:val="20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– Study App</w:t>
                            </w:r>
                          </w:p>
                          <w:p w14:paraId="10B44065" w14:textId="25692FCB" w:rsidR="004B02D7" w:rsidRPr="004B02D7" w:rsidRDefault="004B02D7" w:rsidP="004B02D7">
                            <w:pPr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</w:pPr>
                            <w:proofErr w:type="gramStart"/>
                            <w:r w:rsidRPr="004B02D7">
                              <w:rPr>
                                <w:rFonts w:ascii="Times New Roman" w:eastAsiaTheme="minorHAnsi" w:hAnsi="Times New Roman" w:cs="Times New Roman"/>
                                <w:i/>
                                <w:iCs/>
                                <w:szCs w:val="20"/>
                                <w:lang w:val="en-IN"/>
                              </w:rPr>
                              <w:t>Flutter</w:t>
                            </w:r>
                            <w:r w:rsidR="004F7731" w:rsidRPr="000D2E9A">
                              <w:rPr>
                                <w:rFonts w:ascii="Times New Roman" w:eastAsiaTheme="minorHAnsi" w:hAnsi="Times New Roman" w:cs="Times New Roman"/>
                                <w:i/>
                                <w:iCs/>
                                <w:szCs w:val="20"/>
                                <w:lang w:val="en-IN"/>
                              </w:rPr>
                              <w:t>(</w:t>
                            </w:r>
                            <w:proofErr w:type="gramEnd"/>
                            <w:r w:rsidR="004F7731" w:rsidRPr="000D2E9A">
                              <w:rPr>
                                <w:rFonts w:ascii="Times New Roman" w:eastAsiaTheme="minorHAnsi" w:hAnsi="Times New Roman" w:cs="Times New Roman"/>
                                <w:i/>
                                <w:iCs/>
                                <w:szCs w:val="20"/>
                                <w:lang w:val="en-IN"/>
                              </w:rPr>
                              <w:t>DART)</w:t>
                            </w:r>
                          </w:p>
                          <w:p w14:paraId="6E17163D" w14:textId="5D88B674" w:rsidR="004B02D7" w:rsidRPr="004B02D7" w:rsidRDefault="004B02D7" w:rsidP="004B02D7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</w:pPr>
                            <w:r w:rsidRPr="004B02D7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 xml:space="preserve">Developed a study application to </w:t>
                            </w:r>
                            <w:r w:rsidR="004F7731" w:rsidRPr="000D2E9A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>store</w:t>
                            </w:r>
                            <w:r w:rsidRPr="004B02D7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 xml:space="preserve"> subject-wise learning </w:t>
                            </w:r>
                            <w:r w:rsidR="004F7731" w:rsidRPr="000D2E9A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>materials as per academic year</w:t>
                            </w:r>
                            <w:r w:rsidRPr="004B02D7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 xml:space="preserve"> and </w:t>
                            </w:r>
                            <w:r w:rsidR="004F7731" w:rsidRPr="000D2E9A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>learn from our platform without searching materials manually in File Manager</w:t>
                            </w:r>
                            <w:r w:rsidRPr="004B02D7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>.</w:t>
                            </w:r>
                          </w:p>
                          <w:p w14:paraId="06BD212B" w14:textId="740D2A5B" w:rsidR="004B02D7" w:rsidRPr="000D2E9A" w:rsidRDefault="004F7731" w:rsidP="004B02D7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</w:pPr>
                            <w:r w:rsidRPr="000D2E9A">
                              <w:rPr>
                                <w:rFonts w:ascii="Times New Roman" w:eastAsiaTheme="minorHAnsi" w:hAnsi="Times New Roman" w:cs="Times New Roman"/>
                                <w:szCs w:val="20"/>
                                <w:lang w:val="en-IN"/>
                              </w:rPr>
                              <w:t>Resolved this issue as part of my problem.</w:t>
                            </w:r>
                          </w:p>
                          <w:p w14:paraId="6F0114A4" w14:textId="77777777" w:rsidR="004B02D7" w:rsidRPr="004B02D7" w:rsidRDefault="004B02D7" w:rsidP="004B02D7">
                            <w:pPr>
                              <w:ind w:left="720"/>
                              <w:rPr>
                                <w:rFonts w:ascii="Times New Roman" w:eastAsiaTheme="minorHAnsi" w:hAnsi="Times New Roman" w:cs="Times New Roman"/>
                                <w:b/>
                                <w:bCs/>
                                <w:szCs w:val="20"/>
                                <w:lang w:val="en-IN"/>
                              </w:rPr>
                            </w:pPr>
                          </w:p>
                          <w:p w14:paraId="1BA3CA8D" w14:textId="77777777" w:rsidR="004B02D7" w:rsidRPr="004B02D7" w:rsidRDefault="004B02D7" w:rsidP="004B02D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B02D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Health Chatbot</w:t>
                            </w:r>
                          </w:p>
                          <w:p w14:paraId="759E3665" w14:textId="77777777" w:rsidR="004B02D7" w:rsidRPr="004B02D7" w:rsidRDefault="004B02D7" w:rsidP="004B02D7">
                            <w:p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4B02D7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IN"/>
                              </w:rPr>
                              <w:t>Python</w:t>
                            </w:r>
                          </w:p>
                          <w:p w14:paraId="5199C337" w14:textId="0E555F97" w:rsidR="004B02D7" w:rsidRPr="004B02D7" w:rsidRDefault="004B02D7" w:rsidP="004B02D7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4B02D7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 xml:space="preserve">Created a basic chatbot to provide health-related guidance </w:t>
                            </w:r>
                            <w:r w:rsidR="004F7731" w:rsidRPr="000D2E9A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for the users along with the health analytics and score.</w:t>
                            </w:r>
                          </w:p>
                          <w:p w14:paraId="31F8D817" w14:textId="373F4A12" w:rsidR="002021A0" w:rsidRPr="000D2E9A" w:rsidRDefault="004B02D7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B02D7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 xml:space="preserve">Designed </w:t>
                            </w:r>
                            <w:r w:rsidR="004F7731" w:rsidRPr="000D2E9A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with admin portal to manage health queries and valuable information about users from admin end.</w:t>
                            </w:r>
                          </w:p>
                          <w:p w14:paraId="0BC8B459" w14:textId="77777777" w:rsidR="004F7731" w:rsidRPr="000D2E9A" w:rsidRDefault="004F7731" w:rsidP="004F7731">
                            <w:pPr>
                              <w:ind w:left="72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76FA935" w14:textId="77777777" w:rsidR="004B02D7" w:rsidRPr="004B02D7" w:rsidRDefault="004B02D7" w:rsidP="004B02D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B02D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Automatic Certificate Generator</w:t>
                            </w:r>
                          </w:p>
                          <w:p w14:paraId="11BB5BDB" w14:textId="77777777" w:rsidR="004B02D7" w:rsidRPr="004B02D7" w:rsidRDefault="004B02D7" w:rsidP="004B02D7">
                            <w:p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4B02D7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IN"/>
                              </w:rPr>
                              <w:t>Python</w:t>
                            </w:r>
                          </w:p>
                          <w:p w14:paraId="5BBF8EF0" w14:textId="574C6C06" w:rsidR="004B02D7" w:rsidRPr="004B02D7" w:rsidRDefault="004B02D7" w:rsidP="004B02D7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4B02D7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Built a</w:t>
                            </w:r>
                            <w:r w:rsidR="004F7731" w:rsidRPr="000D2E9A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 xml:space="preserve"> website </w:t>
                            </w:r>
                            <w:r w:rsidRPr="004B02D7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 xml:space="preserve">to automatically generate certificates </w:t>
                            </w:r>
                            <w:r w:rsidR="004F7731" w:rsidRPr="000D2E9A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 xml:space="preserve">and download </w:t>
                            </w:r>
                            <w:r w:rsidRPr="004B02D7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 xml:space="preserve">based on user input </w:t>
                            </w:r>
                            <w:r w:rsidR="004F7731" w:rsidRPr="000D2E9A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or</w:t>
                            </w:r>
                            <w:r w:rsidRPr="004B02D7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 xml:space="preserve"> </w:t>
                            </w:r>
                            <w:r w:rsidR="004F7731" w:rsidRPr="000D2E9A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excel sheets uploads</w:t>
                            </w:r>
                            <w:r w:rsidRPr="004B02D7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.</w:t>
                            </w:r>
                          </w:p>
                          <w:p w14:paraId="5EDB77BC" w14:textId="77777777" w:rsidR="004B02D7" w:rsidRPr="000D2E9A" w:rsidRDefault="004B02D7" w:rsidP="004B02D7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4B02D7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Reduced manual effort in issuing certificates for institutions.</w:t>
                            </w:r>
                          </w:p>
                          <w:p w14:paraId="0856CECE" w14:textId="68D4BB7C" w:rsidR="004F7731" w:rsidRPr="004B02D7" w:rsidRDefault="004F7731" w:rsidP="004B02D7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Resolved this issue as part of my problem.</w:t>
                            </w:r>
                          </w:p>
                          <w:p w14:paraId="6AB30BD0" w14:textId="77777777" w:rsidR="004B02D7" w:rsidRPr="000D2E9A" w:rsidRDefault="004B02D7" w:rsidP="0079613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F4083F2" w14:textId="77777777" w:rsidR="004B02D7" w:rsidRPr="000D2E9A" w:rsidRDefault="004B02D7" w:rsidP="004B02D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B02D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Accenture Comm-Ace Trainer</w:t>
                            </w:r>
                          </w:p>
                          <w:p w14:paraId="60326321" w14:textId="365F82B2" w:rsidR="004F7731" w:rsidRPr="004B02D7" w:rsidRDefault="004F7731" w:rsidP="004B02D7">
                            <w:p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IN"/>
                              </w:rPr>
                              <w:t>Gen AI</w:t>
                            </w:r>
                          </w:p>
                          <w:p w14:paraId="39128BFE" w14:textId="7AE6CD80" w:rsidR="004B02D7" w:rsidRPr="000D2E9A" w:rsidRDefault="004F7731" w:rsidP="004B02D7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A website to train students</w:t>
                            </w:r>
                            <w:r w:rsidR="004B02D7" w:rsidRPr="004B02D7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 xml:space="preserve"> focused on communication, </w:t>
                            </w:r>
                            <w:r w:rsidRPr="000D2E9A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fluency, pronunciation</w:t>
                            </w:r>
                            <w:r w:rsidR="004B02D7" w:rsidRPr="004B02D7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 xml:space="preserve"> and professional skills</w:t>
                            </w:r>
                            <w:r w:rsidRPr="000D2E9A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 xml:space="preserve"> to clear Accenture Communication Round specifically</w:t>
                            </w:r>
                            <w:r w:rsidR="004B02D7" w:rsidRPr="004B02D7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.</w:t>
                            </w:r>
                          </w:p>
                          <w:p w14:paraId="7DEE1295" w14:textId="77777777" w:rsidR="004B02D7" w:rsidRPr="004B02D7" w:rsidRDefault="004B02D7" w:rsidP="004B02D7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</w:p>
                          <w:p w14:paraId="037C41FC" w14:textId="77777777" w:rsidR="004B02D7" w:rsidRPr="004B02D7" w:rsidRDefault="004B02D7" w:rsidP="004B02D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B02D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Student Infrastructure Complaint System</w:t>
                            </w:r>
                          </w:p>
                          <w:p w14:paraId="50FC15F8" w14:textId="64D14E4D" w:rsidR="004B02D7" w:rsidRPr="004B02D7" w:rsidRDefault="000D2E9A" w:rsidP="004B02D7">
                            <w:p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IN"/>
                              </w:rPr>
                              <w:t>Gen AI</w:t>
                            </w:r>
                          </w:p>
                          <w:p w14:paraId="71E3B87D" w14:textId="1D442F3A" w:rsidR="004B02D7" w:rsidRPr="004B02D7" w:rsidRDefault="000D2E9A" w:rsidP="004B02D7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A</w:t>
                            </w:r>
                            <w:r w:rsidR="004B02D7" w:rsidRPr="004B02D7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 xml:space="preserve"> platform where students can report infrastructure issues by uploading images and tagging locations.</w:t>
                            </w:r>
                          </w:p>
                          <w:p w14:paraId="482974BE" w14:textId="77777777" w:rsidR="004B02D7" w:rsidRPr="004B02D7" w:rsidRDefault="004B02D7" w:rsidP="004B02D7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4B02D7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Implemented basic validation logic to filter valid complaints and notify the concerned admin department.</w:t>
                            </w:r>
                          </w:p>
                          <w:p w14:paraId="2C362903" w14:textId="77777777" w:rsidR="004B02D7" w:rsidRPr="000D2E9A" w:rsidRDefault="004B02D7" w:rsidP="0079613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75B5D" id="Text Box 17" o:spid="_x0000_s1032" type="#_x0000_t202" style="position:absolute;margin-left:192pt;margin-top:227.6pt;width:403.25pt;height:537.6pt;z-index:2516654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" filled="f" stroked="f">
                <v:textbox inset=",,0">
                  <w:txbxContent>
                    <w:p w14:paraId="1173FD64" w14:textId="053DC4E7" w:rsidR="0079613E" w:rsidRDefault="00C252E6" w:rsidP="0079613E">
                      <w:pPr>
                        <w:pStyle w:val="Heading1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  <w:b/>
                          <w:bCs/>
                        </w:rPr>
                        <w:t>MY PROJECTS</w:t>
                      </w:r>
                    </w:p>
                    <w:p w14:paraId="2031F761" w14:textId="77777777" w:rsidR="000D2E9A" w:rsidRPr="000D2E9A" w:rsidRDefault="000D2E9A" w:rsidP="000D2E9A"/>
                    <w:p w14:paraId="68BB1488" w14:textId="37892A68" w:rsidR="004B02D7" w:rsidRPr="004B02D7" w:rsidRDefault="004B02D7" w:rsidP="004B02D7">
                      <w:pPr>
                        <w:rPr>
                          <w:rFonts w:ascii="Times New Roman" w:eastAsiaTheme="minorHAnsi" w:hAnsi="Times New Roman" w:cs="Times New Roman"/>
                          <w:b/>
                          <w:color w:val="000000" w:themeColor="text1"/>
                          <w:szCs w:val="20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0D2E9A">
                        <w:rPr>
                          <w:rFonts w:ascii="Times New Roman" w:eastAsiaTheme="minorHAnsi" w:hAnsi="Times New Roman" w:cs="Times New Roman"/>
                          <w:b/>
                          <w:color w:val="000000" w:themeColor="text1"/>
                          <w:szCs w:val="20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Attendrix</w:t>
                      </w:r>
                      <w:proofErr w:type="spellEnd"/>
                      <w:r w:rsidRPr="000D2E9A">
                        <w:rPr>
                          <w:rFonts w:ascii="Times New Roman" w:eastAsiaTheme="minorHAnsi" w:hAnsi="Times New Roman" w:cs="Times New Roman"/>
                          <w:b/>
                          <w:color w:val="000000" w:themeColor="text1"/>
                          <w:szCs w:val="20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r w:rsidRPr="004B02D7">
                        <w:rPr>
                          <w:rFonts w:ascii="Times New Roman" w:eastAsiaTheme="minorHAnsi" w:hAnsi="Times New Roman" w:cs="Times New Roman"/>
                          <w:b/>
                          <w:color w:val="000000" w:themeColor="text1"/>
                          <w:szCs w:val="20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Automated Attendance &amp; Management System</w:t>
                      </w:r>
                    </w:p>
                    <w:p w14:paraId="6C0F9187" w14:textId="7F1B3D29" w:rsidR="004B02D7" w:rsidRPr="004B02D7" w:rsidRDefault="004B02D7" w:rsidP="004B02D7">
                      <w:pPr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</w:pPr>
                      <w:r w:rsidRPr="004B02D7">
                        <w:rPr>
                          <w:rFonts w:ascii="Times New Roman" w:eastAsiaTheme="minorHAnsi" w:hAnsi="Times New Roman" w:cs="Times New Roman"/>
                          <w:i/>
                          <w:iCs/>
                          <w:szCs w:val="20"/>
                          <w:lang w:val="en-IN"/>
                        </w:rPr>
                        <w:t>Python (Flask), MySQL</w:t>
                      </w:r>
                      <w:r w:rsidR="00924C79">
                        <w:rPr>
                          <w:rFonts w:ascii="Times New Roman" w:eastAsiaTheme="minorHAnsi" w:hAnsi="Times New Roman" w:cs="Times New Roman"/>
                          <w:i/>
                          <w:iCs/>
                          <w:szCs w:val="20"/>
                          <w:lang w:val="en-IN"/>
                        </w:rPr>
                        <w:t>, AWS</w:t>
                      </w:r>
                    </w:p>
                    <w:p w14:paraId="2C4EC601" w14:textId="32E61FE9" w:rsidR="004B02D7" w:rsidRPr="004B02D7" w:rsidRDefault="004B02D7" w:rsidP="004B02D7">
                      <w:pPr>
                        <w:numPr>
                          <w:ilvl w:val="0"/>
                          <w:numId w:val="7"/>
                        </w:numPr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proofErr w:type="gramStart"/>
                      <w:r w:rsidRPr="000D2E9A">
                        <w:rPr>
                          <w:rFonts w:ascii="Times New Roman" w:hAnsi="Times New Roman" w:cs="Times New Roman"/>
                        </w:rPr>
                        <w:t>Students</w:t>
                      </w:r>
                      <w:proofErr w:type="gramEnd"/>
                      <w:r w:rsidRPr="000D2E9A">
                        <w:rPr>
                          <w:rFonts w:ascii="Times New Roman" w:hAnsi="Times New Roman" w:cs="Times New Roman"/>
                        </w:rPr>
                        <w:t xml:space="preserve"> are marked present in the database when they were being captured by the cameras fixed at class room entry and exit doors.</w:t>
                      </w:r>
                    </w:p>
                    <w:p w14:paraId="650EE5CF" w14:textId="1221DCBD" w:rsidR="004B02D7" w:rsidRPr="004B02D7" w:rsidRDefault="004B02D7" w:rsidP="004B02D7">
                      <w:pPr>
                        <w:numPr>
                          <w:ilvl w:val="0"/>
                          <w:numId w:val="7"/>
                        </w:numPr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</w:pPr>
                      <w:r w:rsidRPr="004B02D7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 xml:space="preserve">Built role-based portals for Admin, Faculty, and Students to manage attendance, </w:t>
                      </w:r>
                      <w:r w:rsidR="004F7731" w:rsidRPr="000D2E9A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 xml:space="preserve">view </w:t>
                      </w:r>
                      <w:r w:rsidRPr="004B02D7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>analytics, hall ticket</w:t>
                      </w:r>
                      <w:r w:rsidR="004F7731" w:rsidRPr="000D2E9A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 xml:space="preserve">s &amp; </w:t>
                      </w:r>
                      <w:r w:rsidR="004F7731" w:rsidRPr="004B02D7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>fee</w:t>
                      </w:r>
                      <w:r w:rsidR="004F7731" w:rsidRPr="000D2E9A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 xml:space="preserve"> receipts </w:t>
                      </w:r>
                      <w:r w:rsidRPr="000D2E9A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>download,</w:t>
                      </w:r>
                      <w:r w:rsidR="004F7731" w:rsidRPr="000D2E9A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 xml:space="preserve"> Moodle to access notes,</w:t>
                      </w:r>
                      <w:r w:rsidRPr="000D2E9A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 xml:space="preserve"> results status, latest updates from college management regarding hackathons, webinars etc., </w:t>
                      </w:r>
                      <w:r w:rsidRPr="004B02D7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>and leave requests.</w:t>
                      </w:r>
                    </w:p>
                    <w:p w14:paraId="0793210D" w14:textId="0375CDF5" w:rsidR="004B02D7" w:rsidRPr="004B02D7" w:rsidRDefault="004F7731" w:rsidP="004B02D7">
                      <w:pPr>
                        <w:numPr>
                          <w:ilvl w:val="0"/>
                          <w:numId w:val="7"/>
                        </w:numPr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</w:pPr>
                      <w:r w:rsidRPr="000D2E9A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>Have been integrating Cloud Services and deployment</w:t>
                      </w:r>
                    </w:p>
                    <w:p w14:paraId="2A330B40" w14:textId="77777777" w:rsidR="0079613E" w:rsidRPr="000D2E9A" w:rsidRDefault="0079613E" w:rsidP="0079613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11AF64A1" w14:textId="77777777" w:rsidR="004B02D7" w:rsidRPr="004B02D7" w:rsidRDefault="004B02D7" w:rsidP="004B02D7">
                      <w:pPr>
                        <w:rPr>
                          <w:rFonts w:ascii="Times New Roman" w:eastAsiaTheme="minorHAnsi" w:hAnsi="Times New Roman" w:cs="Times New Roman"/>
                          <w:b/>
                          <w:color w:val="000000" w:themeColor="text1"/>
                          <w:szCs w:val="20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4B02D7">
                        <w:rPr>
                          <w:rFonts w:ascii="Times New Roman" w:eastAsiaTheme="minorHAnsi" w:hAnsi="Times New Roman" w:cs="Times New Roman"/>
                          <w:b/>
                          <w:color w:val="000000" w:themeColor="text1"/>
                          <w:szCs w:val="20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CretCom</w:t>
                      </w:r>
                      <w:proofErr w:type="spellEnd"/>
                      <w:r w:rsidRPr="004B02D7">
                        <w:rPr>
                          <w:rFonts w:ascii="Times New Roman" w:eastAsiaTheme="minorHAnsi" w:hAnsi="Times New Roman" w:cs="Times New Roman"/>
                          <w:b/>
                          <w:color w:val="000000" w:themeColor="text1"/>
                          <w:szCs w:val="20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– Study App</w:t>
                      </w:r>
                    </w:p>
                    <w:p w14:paraId="10B44065" w14:textId="25692FCB" w:rsidR="004B02D7" w:rsidRPr="004B02D7" w:rsidRDefault="004B02D7" w:rsidP="004B02D7">
                      <w:pPr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</w:pPr>
                      <w:proofErr w:type="gramStart"/>
                      <w:r w:rsidRPr="004B02D7">
                        <w:rPr>
                          <w:rFonts w:ascii="Times New Roman" w:eastAsiaTheme="minorHAnsi" w:hAnsi="Times New Roman" w:cs="Times New Roman"/>
                          <w:i/>
                          <w:iCs/>
                          <w:szCs w:val="20"/>
                          <w:lang w:val="en-IN"/>
                        </w:rPr>
                        <w:t>Flutter</w:t>
                      </w:r>
                      <w:r w:rsidR="004F7731" w:rsidRPr="000D2E9A">
                        <w:rPr>
                          <w:rFonts w:ascii="Times New Roman" w:eastAsiaTheme="minorHAnsi" w:hAnsi="Times New Roman" w:cs="Times New Roman"/>
                          <w:i/>
                          <w:iCs/>
                          <w:szCs w:val="20"/>
                          <w:lang w:val="en-IN"/>
                        </w:rPr>
                        <w:t>(</w:t>
                      </w:r>
                      <w:proofErr w:type="gramEnd"/>
                      <w:r w:rsidR="004F7731" w:rsidRPr="000D2E9A">
                        <w:rPr>
                          <w:rFonts w:ascii="Times New Roman" w:eastAsiaTheme="minorHAnsi" w:hAnsi="Times New Roman" w:cs="Times New Roman"/>
                          <w:i/>
                          <w:iCs/>
                          <w:szCs w:val="20"/>
                          <w:lang w:val="en-IN"/>
                        </w:rPr>
                        <w:t>DART)</w:t>
                      </w:r>
                    </w:p>
                    <w:p w14:paraId="6E17163D" w14:textId="5D88B674" w:rsidR="004B02D7" w:rsidRPr="004B02D7" w:rsidRDefault="004B02D7" w:rsidP="004B02D7">
                      <w:pPr>
                        <w:numPr>
                          <w:ilvl w:val="0"/>
                          <w:numId w:val="8"/>
                        </w:numPr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</w:pPr>
                      <w:r w:rsidRPr="004B02D7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 xml:space="preserve">Developed a study application to </w:t>
                      </w:r>
                      <w:r w:rsidR="004F7731" w:rsidRPr="000D2E9A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>store</w:t>
                      </w:r>
                      <w:r w:rsidRPr="004B02D7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 xml:space="preserve"> subject-wise learning </w:t>
                      </w:r>
                      <w:r w:rsidR="004F7731" w:rsidRPr="000D2E9A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>materials as per academic year</w:t>
                      </w:r>
                      <w:r w:rsidRPr="004B02D7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 xml:space="preserve"> and </w:t>
                      </w:r>
                      <w:r w:rsidR="004F7731" w:rsidRPr="000D2E9A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>learn from our platform without searching materials manually in File Manager</w:t>
                      </w:r>
                      <w:r w:rsidRPr="004B02D7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>.</w:t>
                      </w:r>
                    </w:p>
                    <w:p w14:paraId="06BD212B" w14:textId="740D2A5B" w:rsidR="004B02D7" w:rsidRPr="000D2E9A" w:rsidRDefault="004F7731" w:rsidP="004B02D7">
                      <w:pPr>
                        <w:numPr>
                          <w:ilvl w:val="0"/>
                          <w:numId w:val="8"/>
                        </w:numPr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</w:pPr>
                      <w:r w:rsidRPr="000D2E9A">
                        <w:rPr>
                          <w:rFonts w:ascii="Times New Roman" w:eastAsiaTheme="minorHAnsi" w:hAnsi="Times New Roman" w:cs="Times New Roman"/>
                          <w:szCs w:val="20"/>
                          <w:lang w:val="en-IN"/>
                        </w:rPr>
                        <w:t>Resolved this issue as part of my problem.</w:t>
                      </w:r>
                    </w:p>
                    <w:p w14:paraId="6F0114A4" w14:textId="77777777" w:rsidR="004B02D7" w:rsidRPr="004B02D7" w:rsidRDefault="004B02D7" w:rsidP="004B02D7">
                      <w:pPr>
                        <w:ind w:left="720"/>
                        <w:rPr>
                          <w:rFonts w:ascii="Times New Roman" w:eastAsiaTheme="minorHAnsi" w:hAnsi="Times New Roman" w:cs="Times New Roman"/>
                          <w:b/>
                          <w:bCs/>
                          <w:szCs w:val="20"/>
                          <w:lang w:val="en-IN"/>
                        </w:rPr>
                      </w:pPr>
                    </w:p>
                    <w:p w14:paraId="1BA3CA8D" w14:textId="77777777" w:rsidR="004B02D7" w:rsidRPr="004B02D7" w:rsidRDefault="004B02D7" w:rsidP="004B02D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B02D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Health Chatbot</w:t>
                      </w:r>
                    </w:p>
                    <w:p w14:paraId="759E3665" w14:textId="77777777" w:rsidR="004B02D7" w:rsidRPr="004B02D7" w:rsidRDefault="004B02D7" w:rsidP="004B02D7">
                      <w:p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4B02D7">
                        <w:rPr>
                          <w:rFonts w:ascii="Times New Roman" w:hAnsi="Times New Roman" w:cs="Times New Roman"/>
                          <w:i/>
                          <w:iCs/>
                          <w:lang w:val="en-IN"/>
                        </w:rPr>
                        <w:t>Python</w:t>
                      </w:r>
                    </w:p>
                    <w:p w14:paraId="5199C337" w14:textId="0E555F97" w:rsidR="004B02D7" w:rsidRPr="004B02D7" w:rsidRDefault="004B02D7" w:rsidP="004B02D7">
                      <w:pPr>
                        <w:numPr>
                          <w:ilvl w:val="0"/>
                          <w:numId w:val="9"/>
                        </w:num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4B02D7">
                        <w:rPr>
                          <w:rFonts w:ascii="Times New Roman" w:hAnsi="Times New Roman" w:cs="Times New Roman"/>
                          <w:lang w:val="en-IN"/>
                        </w:rPr>
                        <w:t xml:space="preserve">Created a basic chatbot to provide health-related guidance </w:t>
                      </w:r>
                      <w:r w:rsidR="004F7731" w:rsidRPr="000D2E9A">
                        <w:rPr>
                          <w:rFonts w:ascii="Times New Roman" w:hAnsi="Times New Roman" w:cs="Times New Roman"/>
                          <w:lang w:val="en-IN"/>
                        </w:rPr>
                        <w:t>for the users along with the health analytics and score.</w:t>
                      </w:r>
                    </w:p>
                    <w:p w14:paraId="31F8D817" w14:textId="373F4A12" w:rsidR="002021A0" w:rsidRPr="000D2E9A" w:rsidRDefault="004B02D7">
                      <w:pPr>
                        <w:numPr>
                          <w:ilvl w:val="0"/>
                          <w:numId w:val="9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4B02D7">
                        <w:rPr>
                          <w:rFonts w:ascii="Times New Roman" w:hAnsi="Times New Roman" w:cs="Times New Roman"/>
                          <w:lang w:val="en-IN"/>
                        </w:rPr>
                        <w:t xml:space="preserve">Designed </w:t>
                      </w:r>
                      <w:r w:rsidR="004F7731" w:rsidRPr="000D2E9A">
                        <w:rPr>
                          <w:rFonts w:ascii="Times New Roman" w:hAnsi="Times New Roman" w:cs="Times New Roman"/>
                          <w:lang w:val="en-IN"/>
                        </w:rPr>
                        <w:t>with admin portal to manage health queries and valuable information about users from admin end.</w:t>
                      </w:r>
                    </w:p>
                    <w:p w14:paraId="0BC8B459" w14:textId="77777777" w:rsidR="004F7731" w:rsidRPr="000D2E9A" w:rsidRDefault="004F7731" w:rsidP="004F7731">
                      <w:pPr>
                        <w:ind w:left="720"/>
                        <w:rPr>
                          <w:rFonts w:ascii="Times New Roman" w:hAnsi="Times New Roman" w:cs="Times New Roman"/>
                        </w:rPr>
                      </w:pPr>
                    </w:p>
                    <w:p w14:paraId="776FA935" w14:textId="77777777" w:rsidR="004B02D7" w:rsidRPr="004B02D7" w:rsidRDefault="004B02D7" w:rsidP="004B02D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B02D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Automatic Certificate Generator</w:t>
                      </w:r>
                    </w:p>
                    <w:p w14:paraId="11BB5BDB" w14:textId="77777777" w:rsidR="004B02D7" w:rsidRPr="004B02D7" w:rsidRDefault="004B02D7" w:rsidP="004B02D7">
                      <w:p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4B02D7">
                        <w:rPr>
                          <w:rFonts w:ascii="Times New Roman" w:hAnsi="Times New Roman" w:cs="Times New Roman"/>
                          <w:i/>
                          <w:iCs/>
                          <w:lang w:val="en-IN"/>
                        </w:rPr>
                        <w:t>Python</w:t>
                      </w:r>
                    </w:p>
                    <w:p w14:paraId="5BBF8EF0" w14:textId="574C6C06" w:rsidR="004B02D7" w:rsidRPr="004B02D7" w:rsidRDefault="004B02D7" w:rsidP="004B02D7">
                      <w:pPr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4B02D7">
                        <w:rPr>
                          <w:rFonts w:ascii="Times New Roman" w:hAnsi="Times New Roman" w:cs="Times New Roman"/>
                          <w:lang w:val="en-IN"/>
                        </w:rPr>
                        <w:t>Built a</w:t>
                      </w:r>
                      <w:r w:rsidR="004F7731" w:rsidRPr="000D2E9A">
                        <w:rPr>
                          <w:rFonts w:ascii="Times New Roman" w:hAnsi="Times New Roman" w:cs="Times New Roman"/>
                          <w:lang w:val="en-IN"/>
                        </w:rPr>
                        <w:t xml:space="preserve"> website </w:t>
                      </w:r>
                      <w:r w:rsidRPr="004B02D7">
                        <w:rPr>
                          <w:rFonts w:ascii="Times New Roman" w:hAnsi="Times New Roman" w:cs="Times New Roman"/>
                          <w:lang w:val="en-IN"/>
                        </w:rPr>
                        <w:t xml:space="preserve">to automatically generate certificates </w:t>
                      </w:r>
                      <w:r w:rsidR="004F7731" w:rsidRPr="000D2E9A">
                        <w:rPr>
                          <w:rFonts w:ascii="Times New Roman" w:hAnsi="Times New Roman" w:cs="Times New Roman"/>
                          <w:lang w:val="en-IN"/>
                        </w:rPr>
                        <w:t xml:space="preserve">and download </w:t>
                      </w:r>
                      <w:r w:rsidRPr="004B02D7">
                        <w:rPr>
                          <w:rFonts w:ascii="Times New Roman" w:hAnsi="Times New Roman" w:cs="Times New Roman"/>
                          <w:lang w:val="en-IN"/>
                        </w:rPr>
                        <w:t xml:space="preserve">based on user input </w:t>
                      </w:r>
                      <w:r w:rsidR="004F7731" w:rsidRPr="000D2E9A">
                        <w:rPr>
                          <w:rFonts w:ascii="Times New Roman" w:hAnsi="Times New Roman" w:cs="Times New Roman"/>
                          <w:lang w:val="en-IN"/>
                        </w:rPr>
                        <w:t>or</w:t>
                      </w:r>
                      <w:r w:rsidRPr="004B02D7">
                        <w:rPr>
                          <w:rFonts w:ascii="Times New Roman" w:hAnsi="Times New Roman" w:cs="Times New Roman"/>
                          <w:lang w:val="en-IN"/>
                        </w:rPr>
                        <w:t xml:space="preserve"> </w:t>
                      </w:r>
                      <w:r w:rsidR="004F7731" w:rsidRPr="000D2E9A">
                        <w:rPr>
                          <w:rFonts w:ascii="Times New Roman" w:hAnsi="Times New Roman" w:cs="Times New Roman"/>
                          <w:lang w:val="en-IN"/>
                        </w:rPr>
                        <w:t>excel sheets uploads</w:t>
                      </w:r>
                      <w:r w:rsidRPr="004B02D7">
                        <w:rPr>
                          <w:rFonts w:ascii="Times New Roman" w:hAnsi="Times New Roman" w:cs="Times New Roman"/>
                          <w:lang w:val="en-IN"/>
                        </w:rPr>
                        <w:t>.</w:t>
                      </w:r>
                    </w:p>
                    <w:p w14:paraId="5EDB77BC" w14:textId="77777777" w:rsidR="004B02D7" w:rsidRPr="000D2E9A" w:rsidRDefault="004B02D7" w:rsidP="004B02D7">
                      <w:pPr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4B02D7">
                        <w:rPr>
                          <w:rFonts w:ascii="Times New Roman" w:hAnsi="Times New Roman" w:cs="Times New Roman"/>
                          <w:lang w:val="en-IN"/>
                        </w:rPr>
                        <w:t>Reduced manual effort in issuing certificates for institutions.</w:t>
                      </w:r>
                    </w:p>
                    <w:p w14:paraId="0856CECE" w14:textId="68D4BB7C" w:rsidR="004F7731" w:rsidRPr="004B02D7" w:rsidRDefault="004F7731" w:rsidP="004B02D7">
                      <w:pPr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  <w:lang w:val="en-IN"/>
                        </w:rPr>
                        <w:t>Resolved this issue as part of my problem.</w:t>
                      </w:r>
                    </w:p>
                    <w:p w14:paraId="6AB30BD0" w14:textId="77777777" w:rsidR="004B02D7" w:rsidRPr="000D2E9A" w:rsidRDefault="004B02D7" w:rsidP="0079613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F4083F2" w14:textId="77777777" w:rsidR="004B02D7" w:rsidRPr="000D2E9A" w:rsidRDefault="004B02D7" w:rsidP="004B02D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B02D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Accenture Comm-Ace Trainer</w:t>
                      </w:r>
                    </w:p>
                    <w:p w14:paraId="60326321" w14:textId="365F82B2" w:rsidR="004F7731" w:rsidRPr="004B02D7" w:rsidRDefault="004F7731" w:rsidP="004B02D7">
                      <w:p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  <w:i/>
                          <w:iCs/>
                          <w:lang w:val="en-IN"/>
                        </w:rPr>
                        <w:t>Gen AI</w:t>
                      </w:r>
                    </w:p>
                    <w:p w14:paraId="39128BFE" w14:textId="7AE6CD80" w:rsidR="004B02D7" w:rsidRPr="000D2E9A" w:rsidRDefault="004F7731" w:rsidP="004B02D7">
                      <w:pPr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  <w:lang w:val="en-IN"/>
                        </w:rPr>
                        <w:t>A website to train students</w:t>
                      </w:r>
                      <w:r w:rsidR="004B02D7" w:rsidRPr="004B02D7">
                        <w:rPr>
                          <w:rFonts w:ascii="Times New Roman" w:hAnsi="Times New Roman" w:cs="Times New Roman"/>
                          <w:lang w:val="en-IN"/>
                        </w:rPr>
                        <w:t xml:space="preserve"> focused on communication, </w:t>
                      </w:r>
                      <w:r w:rsidRPr="000D2E9A">
                        <w:rPr>
                          <w:rFonts w:ascii="Times New Roman" w:hAnsi="Times New Roman" w:cs="Times New Roman"/>
                          <w:lang w:val="en-IN"/>
                        </w:rPr>
                        <w:t>fluency, pronunciation</w:t>
                      </w:r>
                      <w:r w:rsidR="004B02D7" w:rsidRPr="004B02D7">
                        <w:rPr>
                          <w:rFonts w:ascii="Times New Roman" w:hAnsi="Times New Roman" w:cs="Times New Roman"/>
                          <w:lang w:val="en-IN"/>
                        </w:rPr>
                        <w:t xml:space="preserve"> and professional skills</w:t>
                      </w:r>
                      <w:r w:rsidRPr="000D2E9A">
                        <w:rPr>
                          <w:rFonts w:ascii="Times New Roman" w:hAnsi="Times New Roman" w:cs="Times New Roman"/>
                          <w:lang w:val="en-IN"/>
                        </w:rPr>
                        <w:t xml:space="preserve"> to clear Accenture Communication Round specifically</w:t>
                      </w:r>
                      <w:r w:rsidR="004B02D7" w:rsidRPr="004B02D7">
                        <w:rPr>
                          <w:rFonts w:ascii="Times New Roman" w:hAnsi="Times New Roman" w:cs="Times New Roman"/>
                          <w:lang w:val="en-IN"/>
                        </w:rPr>
                        <w:t>.</w:t>
                      </w:r>
                    </w:p>
                    <w:p w14:paraId="7DEE1295" w14:textId="77777777" w:rsidR="004B02D7" w:rsidRPr="004B02D7" w:rsidRDefault="004B02D7" w:rsidP="004B02D7">
                      <w:pPr>
                        <w:ind w:left="720"/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</w:p>
                    <w:p w14:paraId="037C41FC" w14:textId="77777777" w:rsidR="004B02D7" w:rsidRPr="004B02D7" w:rsidRDefault="004B02D7" w:rsidP="004B02D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B02D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Student Infrastructure Complaint System</w:t>
                      </w:r>
                    </w:p>
                    <w:p w14:paraId="50FC15F8" w14:textId="64D14E4D" w:rsidR="004B02D7" w:rsidRPr="004B02D7" w:rsidRDefault="000D2E9A" w:rsidP="004B02D7">
                      <w:p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  <w:i/>
                          <w:iCs/>
                          <w:lang w:val="en-IN"/>
                        </w:rPr>
                        <w:t>Gen AI</w:t>
                      </w:r>
                    </w:p>
                    <w:p w14:paraId="71E3B87D" w14:textId="1D442F3A" w:rsidR="004B02D7" w:rsidRPr="004B02D7" w:rsidRDefault="000D2E9A" w:rsidP="004B02D7">
                      <w:pPr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  <w:lang w:val="en-IN"/>
                        </w:rPr>
                        <w:t>A</w:t>
                      </w:r>
                      <w:r w:rsidR="004B02D7" w:rsidRPr="004B02D7">
                        <w:rPr>
                          <w:rFonts w:ascii="Times New Roman" w:hAnsi="Times New Roman" w:cs="Times New Roman"/>
                          <w:lang w:val="en-IN"/>
                        </w:rPr>
                        <w:t xml:space="preserve"> platform where students can report infrastructure issues by uploading images and tagging locations.</w:t>
                      </w:r>
                    </w:p>
                    <w:p w14:paraId="482974BE" w14:textId="77777777" w:rsidR="004B02D7" w:rsidRPr="004B02D7" w:rsidRDefault="004B02D7" w:rsidP="004B02D7">
                      <w:pPr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4B02D7">
                        <w:rPr>
                          <w:rFonts w:ascii="Times New Roman" w:hAnsi="Times New Roman" w:cs="Times New Roman"/>
                          <w:lang w:val="en-IN"/>
                        </w:rPr>
                        <w:t>Implemented basic validation logic to filter valid complaints and notify the concerned admin department.</w:t>
                      </w:r>
                    </w:p>
                    <w:p w14:paraId="2C362903" w14:textId="77777777" w:rsidR="004B02D7" w:rsidRPr="000D2E9A" w:rsidRDefault="004B02D7" w:rsidP="0079613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0D2E9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49" behindDoc="0" locked="1" layoutInCell="1" allowOverlap="1" wp14:anchorId="3F2128E6" wp14:editId="762ACBC1">
                <wp:simplePos x="0" y="0"/>
                <wp:positionH relativeFrom="page">
                  <wp:posOffset>2407920</wp:posOffset>
                </wp:positionH>
                <wp:positionV relativeFrom="page">
                  <wp:posOffset>1501140</wp:posOffset>
                </wp:positionV>
                <wp:extent cx="4909820" cy="12954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DD8EA3" w14:textId="77777777" w:rsidR="00327820" w:rsidRPr="000D2E9A" w:rsidRDefault="00327820" w:rsidP="00327820">
                            <w:pPr>
                              <w:pStyle w:val="Heading1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PROFESSIONAL SUMMARY</w:t>
                            </w:r>
                          </w:p>
                          <w:p w14:paraId="305F6E57" w14:textId="39DD761F" w:rsidR="002021A0" w:rsidRPr="000D2E9A" w:rsidRDefault="001C5611" w:rsidP="001C5611">
                            <w:pPr>
                              <w:pStyle w:val="BodyText0"/>
                              <w:spacing w:before="54" w:line="276" w:lineRule="auto"/>
                              <w:ind w:right="38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D2E9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Infosys Springboard Intern, currently in my third year of </w:t>
                            </w:r>
                            <w:proofErr w:type="spellStart"/>
                            <w:proofErr w:type="gramStart"/>
                            <w:r w:rsidRPr="000D2E9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B.Tech</w:t>
                            </w:r>
                            <w:proofErr w:type="spellEnd"/>
                            <w:proofErr w:type="gramEnd"/>
                            <w:r w:rsidRPr="000D2E9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CSE (AI), with practical experience in AI (Open CV, NLP, ML Algorithms) and application development projects using DART (Flutter) and a growing focus on Java and Data Structures.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128E6" id="Text Box 2" o:spid="_x0000_s1033" type="#_x0000_t202" style="position:absolute;margin-left:189.6pt;margin-top:118.2pt;width:386.6pt;height:102pt;z-index:2516664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" filled="f" stroked="f">
                <v:textbox>
                  <w:txbxContent>
                    <w:p w14:paraId="63DD8EA3" w14:textId="77777777" w:rsidR="00327820" w:rsidRPr="000D2E9A" w:rsidRDefault="00327820" w:rsidP="00327820">
                      <w:pPr>
                        <w:pStyle w:val="Heading1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  <w:b/>
                          <w:bCs/>
                        </w:rPr>
                        <w:t>PROFESSIONAL SUMMARY</w:t>
                      </w:r>
                    </w:p>
                    <w:p w14:paraId="305F6E57" w14:textId="39DD761F" w:rsidR="002021A0" w:rsidRPr="000D2E9A" w:rsidRDefault="001C5611" w:rsidP="001C5611">
                      <w:pPr>
                        <w:pStyle w:val="BodyText0"/>
                        <w:spacing w:before="54" w:line="276" w:lineRule="auto"/>
                        <w:ind w:right="38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D2E9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Infosys Springboard Intern, currently in my third year of </w:t>
                      </w:r>
                      <w:proofErr w:type="spellStart"/>
                      <w:proofErr w:type="gramStart"/>
                      <w:r w:rsidRPr="000D2E9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B.Tech</w:t>
                      </w:r>
                      <w:proofErr w:type="spellEnd"/>
                      <w:proofErr w:type="gramEnd"/>
                      <w:r w:rsidRPr="000D2E9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CSE (AI), with practical experience in AI (Open CV, NLP, ML Algorithms) and application development projects using DART (Flutter) and a growing focus on Java and Data Structures.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2021A0" w:rsidRPr="000D2E9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4161" behindDoc="1" locked="1" layoutInCell="1" allowOverlap="1" wp14:anchorId="62D7A0E6" wp14:editId="05448614">
                <wp:simplePos x="0" y="0"/>
                <wp:positionH relativeFrom="column">
                  <wp:posOffset>-457200</wp:posOffset>
                </wp:positionH>
                <wp:positionV relativeFrom="page">
                  <wp:posOffset>0</wp:posOffset>
                </wp:positionV>
                <wp:extent cx="7772401" cy="1289304"/>
                <wp:effectExtent l="0" t="0" r="0" b="6350"/>
                <wp:wrapNone/>
                <wp:docPr id="103656492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1" cy="128930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90000"/>
                            <a:lumOff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1B582" id="Rectangle 1" o:spid="_x0000_s1026" alt="&quot;&quot;" style="position:absolute;margin-left:-36pt;margin-top:0;width:612pt;height:101.5pt;z-index:-2516623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" fillcolor="#003364 [2900]" stroked="f" strokeweight="1pt">
                <w10:wrap anchory="page"/>
                <w10:anchorlock/>
              </v:rect>
            </w:pict>
          </mc:Fallback>
        </mc:AlternateContent>
      </w:r>
    </w:p>
    <w:p w14:paraId="72B5C1A1" w14:textId="39FDEDDD" w:rsidR="00130AC8" w:rsidRPr="000D2E9A" w:rsidRDefault="00327820" w:rsidP="00327820">
      <w:pPr>
        <w:pStyle w:val="Title"/>
        <w:rPr>
          <w:rFonts w:ascii="Times New Roman" w:hAnsi="Times New Roman" w:cs="Times New Roman"/>
        </w:rPr>
      </w:pPr>
      <w:r w:rsidRPr="000D2E9A">
        <w:rPr>
          <w:rFonts w:ascii="Times New Roman" w:hAnsi="Times New Roman" w:cs="Times New Roman"/>
        </w:rPr>
        <w:t>Shilpa Chinnakkagari</w:t>
      </w:r>
    </w:p>
    <w:p w14:paraId="1F2C5E79" w14:textId="5B3B8AD3" w:rsidR="00327820" w:rsidRPr="000D2E9A" w:rsidRDefault="00327820" w:rsidP="00327820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</w:rPr>
      </w:pPr>
      <w:proofErr w:type="spellStart"/>
      <w:proofErr w:type="gramStart"/>
      <w:r w:rsidRPr="000D2E9A">
        <w:rPr>
          <w:rFonts w:ascii="Times New Roman" w:hAnsi="Times New Roman" w:cs="Times New Roman"/>
          <w:b/>
          <w:bCs/>
          <w:color w:val="FFFFFF" w:themeColor="background1"/>
          <w:sz w:val="24"/>
        </w:rPr>
        <w:t>B.Tech</w:t>
      </w:r>
      <w:proofErr w:type="spellEnd"/>
      <w:proofErr w:type="gramEnd"/>
      <w:r w:rsidRPr="000D2E9A">
        <w:rPr>
          <w:rFonts w:ascii="Times New Roman" w:hAnsi="Times New Roman" w:cs="Times New Roman"/>
          <w:b/>
          <w:bCs/>
          <w:color w:val="FFFFFF" w:themeColor="background1"/>
          <w:sz w:val="24"/>
        </w:rPr>
        <w:t xml:space="preserve"> CSE (AI) Undergraduate | AI Projects | Java (DSA) Learner | Infosys Springboard Intern</w:t>
      </w:r>
    </w:p>
    <w:sectPr w:rsidR="00327820" w:rsidRPr="000D2E9A" w:rsidSect="002021A0">
      <w:pgSz w:w="12240" w:h="15800" w:code="1"/>
      <w:pgMar w:top="432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FA7A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2771EF"/>
    <w:multiLevelType w:val="multilevel"/>
    <w:tmpl w:val="36A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8A6046"/>
    <w:multiLevelType w:val="multilevel"/>
    <w:tmpl w:val="3ACC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4E63E5"/>
    <w:multiLevelType w:val="multilevel"/>
    <w:tmpl w:val="0DCC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E7B9B"/>
    <w:multiLevelType w:val="multilevel"/>
    <w:tmpl w:val="911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87FC0"/>
    <w:multiLevelType w:val="multilevel"/>
    <w:tmpl w:val="6936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91CE2"/>
    <w:multiLevelType w:val="multilevel"/>
    <w:tmpl w:val="9E3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118472">
    <w:abstractNumId w:val="3"/>
  </w:num>
  <w:num w:numId="2" w16cid:durableId="1653171619">
    <w:abstractNumId w:val="4"/>
  </w:num>
  <w:num w:numId="3" w16cid:durableId="950356249">
    <w:abstractNumId w:val="2"/>
  </w:num>
  <w:num w:numId="4" w16cid:durableId="1735736264">
    <w:abstractNumId w:val="5"/>
  </w:num>
  <w:num w:numId="5" w16cid:durableId="1458259535">
    <w:abstractNumId w:val="7"/>
  </w:num>
  <w:num w:numId="6" w16cid:durableId="1490630644">
    <w:abstractNumId w:val="0"/>
  </w:num>
  <w:num w:numId="7" w16cid:durableId="263462328">
    <w:abstractNumId w:val="8"/>
  </w:num>
  <w:num w:numId="8" w16cid:durableId="1240561711">
    <w:abstractNumId w:val="1"/>
  </w:num>
  <w:num w:numId="9" w16cid:durableId="343899908">
    <w:abstractNumId w:val="9"/>
  </w:num>
  <w:num w:numId="10" w16cid:durableId="2105414400">
    <w:abstractNumId w:val="11"/>
  </w:num>
  <w:num w:numId="11" w16cid:durableId="698749322">
    <w:abstractNumId w:val="10"/>
  </w:num>
  <w:num w:numId="12" w16cid:durableId="9943393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4096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820"/>
    <w:rsid w:val="00000AFB"/>
    <w:rsid w:val="000121FE"/>
    <w:rsid w:val="00020262"/>
    <w:rsid w:val="0002207D"/>
    <w:rsid w:val="000260B4"/>
    <w:rsid w:val="00031AB2"/>
    <w:rsid w:val="00036133"/>
    <w:rsid w:val="000376D0"/>
    <w:rsid w:val="00037C55"/>
    <w:rsid w:val="00050A26"/>
    <w:rsid w:val="00054F97"/>
    <w:rsid w:val="0006054C"/>
    <w:rsid w:val="00063E45"/>
    <w:rsid w:val="00070D27"/>
    <w:rsid w:val="00077BA8"/>
    <w:rsid w:val="00077F56"/>
    <w:rsid w:val="0008027E"/>
    <w:rsid w:val="00086741"/>
    <w:rsid w:val="00094EC0"/>
    <w:rsid w:val="00097EEA"/>
    <w:rsid w:val="000A02D0"/>
    <w:rsid w:val="000B08AF"/>
    <w:rsid w:val="000B1259"/>
    <w:rsid w:val="000B1681"/>
    <w:rsid w:val="000B1848"/>
    <w:rsid w:val="000B2C8B"/>
    <w:rsid w:val="000B5170"/>
    <w:rsid w:val="000C2682"/>
    <w:rsid w:val="000D2E9A"/>
    <w:rsid w:val="000D5625"/>
    <w:rsid w:val="000E6429"/>
    <w:rsid w:val="000F0194"/>
    <w:rsid w:val="000F1AE2"/>
    <w:rsid w:val="000F6566"/>
    <w:rsid w:val="000F7667"/>
    <w:rsid w:val="000F767E"/>
    <w:rsid w:val="000F7D99"/>
    <w:rsid w:val="00102018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3B52"/>
    <w:rsid w:val="001441BB"/>
    <w:rsid w:val="0014544E"/>
    <w:rsid w:val="0014782C"/>
    <w:rsid w:val="00152C30"/>
    <w:rsid w:val="00155D29"/>
    <w:rsid w:val="00162AD3"/>
    <w:rsid w:val="0017256B"/>
    <w:rsid w:val="00172F50"/>
    <w:rsid w:val="00174385"/>
    <w:rsid w:val="00177CBE"/>
    <w:rsid w:val="00186678"/>
    <w:rsid w:val="001A08B7"/>
    <w:rsid w:val="001A3C3D"/>
    <w:rsid w:val="001A3DB6"/>
    <w:rsid w:val="001A5FDE"/>
    <w:rsid w:val="001B2DE1"/>
    <w:rsid w:val="001B7ECD"/>
    <w:rsid w:val="001C0A9C"/>
    <w:rsid w:val="001C31FD"/>
    <w:rsid w:val="001C5611"/>
    <w:rsid w:val="001C65A2"/>
    <w:rsid w:val="001D78B7"/>
    <w:rsid w:val="001E16C3"/>
    <w:rsid w:val="001E16F3"/>
    <w:rsid w:val="001E20D0"/>
    <w:rsid w:val="001E3A8D"/>
    <w:rsid w:val="001F2757"/>
    <w:rsid w:val="001F2C7D"/>
    <w:rsid w:val="001F47C3"/>
    <w:rsid w:val="001F4A44"/>
    <w:rsid w:val="001F5219"/>
    <w:rsid w:val="001F76AD"/>
    <w:rsid w:val="002021A0"/>
    <w:rsid w:val="002106F7"/>
    <w:rsid w:val="00214F05"/>
    <w:rsid w:val="00216323"/>
    <w:rsid w:val="00222C2E"/>
    <w:rsid w:val="0022765C"/>
    <w:rsid w:val="00233CA7"/>
    <w:rsid w:val="002370BA"/>
    <w:rsid w:val="002438EF"/>
    <w:rsid w:val="00246C4C"/>
    <w:rsid w:val="002510B3"/>
    <w:rsid w:val="00252E74"/>
    <w:rsid w:val="0025741E"/>
    <w:rsid w:val="00257A1C"/>
    <w:rsid w:val="00264B92"/>
    <w:rsid w:val="00264FFA"/>
    <w:rsid w:val="002714A9"/>
    <w:rsid w:val="00273B80"/>
    <w:rsid w:val="00276B01"/>
    <w:rsid w:val="0028153A"/>
    <w:rsid w:val="00281542"/>
    <w:rsid w:val="002819FD"/>
    <w:rsid w:val="00287019"/>
    <w:rsid w:val="00293782"/>
    <w:rsid w:val="0029441D"/>
    <w:rsid w:val="00296E25"/>
    <w:rsid w:val="002976DA"/>
    <w:rsid w:val="002B3FF0"/>
    <w:rsid w:val="002D0BFD"/>
    <w:rsid w:val="002D3ED4"/>
    <w:rsid w:val="00311D05"/>
    <w:rsid w:val="00312EFA"/>
    <w:rsid w:val="00314AC7"/>
    <w:rsid w:val="00327820"/>
    <w:rsid w:val="00332E68"/>
    <w:rsid w:val="00340EA1"/>
    <w:rsid w:val="00341805"/>
    <w:rsid w:val="00341BFB"/>
    <w:rsid w:val="00342D20"/>
    <w:rsid w:val="003457B8"/>
    <w:rsid w:val="00351E96"/>
    <w:rsid w:val="00357D29"/>
    <w:rsid w:val="00360784"/>
    <w:rsid w:val="003615F4"/>
    <w:rsid w:val="00366618"/>
    <w:rsid w:val="00371308"/>
    <w:rsid w:val="0037218D"/>
    <w:rsid w:val="003734AB"/>
    <w:rsid w:val="00373C83"/>
    <w:rsid w:val="003851E2"/>
    <w:rsid w:val="00390ACF"/>
    <w:rsid w:val="003919F8"/>
    <w:rsid w:val="00393CDF"/>
    <w:rsid w:val="003957F8"/>
    <w:rsid w:val="003A0613"/>
    <w:rsid w:val="003A65B7"/>
    <w:rsid w:val="003A7CE3"/>
    <w:rsid w:val="003B1DC7"/>
    <w:rsid w:val="003B526C"/>
    <w:rsid w:val="003C0C1C"/>
    <w:rsid w:val="003C5693"/>
    <w:rsid w:val="003C700B"/>
    <w:rsid w:val="003C76A7"/>
    <w:rsid w:val="003E2A13"/>
    <w:rsid w:val="003E3CD8"/>
    <w:rsid w:val="003F17FA"/>
    <w:rsid w:val="003F6594"/>
    <w:rsid w:val="004005D1"/>
    <w:rsid w:val="00404A3D"/>
    <w:rsid w:val="00405777"/>
    <w:rsid w:val="0041167F"/>
    <w:rsid w:val="00412290"/>
    <w:rsid w:val="00413B81"/>
    <w:rsid w:val="00414F88"/>
    <w:rsid w:val="00415E9D"/>
    <w:rsid w:val="00416C65"/>
    <w:rsid w:val="00422B51"/>
    <w:rsid w:val="00424D16"/>
    <w:rsid w:val="00426E33"/>
    <w:rsid w:val="004312BA"/>
    <w:rsid w:val="00436379"/>
    <w:rsid w:val="004612D6"/>
    <w:rsid w:val="00470088"/>
    <w:rsid w:val="00474207"/>
    <w:rsid w:val="004752EC"/>
    <w:rsid w:val="004761A2"/>
    <w:rsid w:val="0047622B"/>
    <w:rsid w:val="004A633B"/>
    <w:rsid w:val="004B02D7"/>
    <w:rsid w:val="004B0444"/>
    <w:rsid w:val="004B28F6"/>
    <w:rsid w:val="004D364F"/>
    <w:rsid w:val="004D717F"/>
    <w:rsid w:val="004F0100"/>
    <w:rsid w:val="004F0232"/>
    <w:rsid w:val="004F7731"/>
    <w:rsid w:val="00503498"/>
    <w:rsid w:val="005056BD"/>
    <w:rsid w:val="00510947"/>
    <w:rsid w:val="00510BE9"/>
    <w:rsid w:val="00520345"/>
    <w:rsid w:val="00520E08"/>
    <w:rsid w:val="00523EE0"/>
    <w:rsid w:val="00524207"/>
    <w:rsid w:val="00524801"/>
    <w:rsid w:val="005306FB"/>
    <w:rsid w:val="005418F2"/>
    <w:rsid w:val="00551038"/>
    <w:rsid w:val="00562236"/>
    <w:rsid w:val="00570F10"/>
    <w:rsid w:val="00571562"/>
    <w:rsid w:val="00586111"/>
    <w:rsid w:val="0058697A"/>
    <w:rsid w:val="00587366"/>
    <w:rsid w:val="00591B15"/>
    <w:rsid w:val="00592FF7"/>
    <w:rsid w:val="00594E5F"/>
    <w:rsid w:val="00596830"/>
    <w:rsid w:val="00597A8A"/>
    <w:rsid w:val="005A0940"/>
    <w:rsid w:val="005A44DE"/>
    <w:rsid w:val="005B2678"/>
    <w:rsid w:val="005B75B4"/>
    <w:rsid w:val="005C7AE3"/>
    <w:rsid w:val="005D7353"/>
    <w:rsid w:val="005E4A0C"/>
    <w:rsid w:val="005F14F4"/>
    <w:rsid w:val="005F5849"/>
    <w:rsid w:val="006015A8"/>
    <w:rsid w:val="006111D1"/>
    <w:rsid w:val="00627128"/>
    <w:rsid w:val="006317AA"/>
    <w:rsid w:val="006334CA"/>
    <w:rsid w:val="006513EF"/>
    <w:rsid w:val="00652941"/>
    <w:rsid w:val="00654BFC"/>
    <w:rsid w:val="006602EF"/>
    <w:rsid w:val="00660AF1"/>
    <w:rsid w:val="00662CEA"/>
    <w:rsid w:val="0066642A"/>
    <w:rsid w:val="0066750D"/>
    <w:rsid w:val="00670CAA"/>
    <w:rsid w:val="00673510"/>
    <w:rsid w:val="00675321"/>
    <w:rsid w:val="00681E17"/>
    <w:rsid w:val="00684D43"/>
    <w:rsid w:val="00685182"/>
    <w:rsid w:val="006878BB"/>
    <w:rsid w:val="00690354"/>
    <w:rsid w:val="00692C8F"/>
    <w:rsid w:val="00695B02"/>
    <w:rsid w:val="00695B2B"/>
    <w:rsid w:val="00696686"/>
    <w:rsid w:val="006A5877"/>
    <w:rsid w:val="006C124E"/>
    <w:rsid w:val="006C1F35"/>
    <w:rsid w:val="006D2AA5"/>
    <w:rsid w:val="006E51C0"/>
    <w:rsid w:val="006E6FFD"/>
    <w:rsid w:val="006F6977"/>
    <w:rsid w:val="007022ED"/>
    <w:rsid w:val="00726FB1"/>
    <w:rsid w:val="00726FB4"/>
    <w:rsid w:val="00727E18"/>
    <w:rsid w:val="007303F1"/>
    <w:rsid w:val="00732267"/>
    <w:rsid w:val="00740BAE"/>
    <w:rsid w:val="00743B70"/>
    <w:rsid w:val="00747901"/>
    <w:rsid w:val="00750048"/>
    <w:rsid w:val="00757556"/>
    <w:rsid w:val="007646B0"/>
    <w:rsid w:val="00775D21"/>
    <w:rsid w:val="00775EA9"/>
    <w:rsid w:val="00792B8D"/>
    <w:rsid w:val="0079613E"/>
    <w:rsid w:val="007B62C3"/>
    <w:rsid w:val="007C4D48"/>
    <w:rsid w:val="007D0B2B"/>
    <w:rsid w:val="007D77FB"/>
    <w:rsid w:val="007E1764"/>
    <w:rsid w:val="007F3F8E"/>
    <w:rsid w:val="007F4BC9"/>
    <w:rsid w:val="007F5AC2"/>
    <w:rsid w:val="007F5F4B"/>
    <w:rsid w:val="00800785"/>
    <w:rsid w:val="00807660"/>
    <w:rsid w:val="0081098A"/>
    <w:rsid w:val="00817A88"/>
    <w:rsid w:val="008209AB"/>
    <w:rsid w:val="008209E6"/>
    <w:rsid w:val="00821F4A"/>
    <w:rsid w:val="00823D01"/>
    <w:rsid w:val="00825097"/>
    <w:rsid w:val="00840BA0"/>
    <w:rsid w:val="00842EBF"/>
    <w:rsid w:val="00844EB5"/>
    <w:rsid w:val="008453E2"/>
    <w:rsid w:val="00845B87"/>
    <w:rsid w:val="00846BAE"/>
    <w:rsid w:val="00851830"/>
    <w:rsid w:val="00852520"/>
    <w:rsid w:val="00856E18"/>
    <w:rsid w:val="008644D4"/>
    <w:rsid w:val="008657C2"/>
    <w:rsid w:val="0087168D"/>
    <w:rsid w:val="00884DFD"/>
    <w:rsid w:val="008854CA"/>
    <w:rsid w:val="008903DC"/>
    <w:rsid w:val="00894087"/>
    <w:rsid w:val="00894889"/>
    <w:rsid w:val="00894A60"/>
    <w:rsid w:val="008A1BC9"/>
    <w:rsid w:val="008A4B9E"/>
    <w:rsid w:val="008B2E7E"/>
    <w:rsid w:val="008B68EE"/>
    <w:rsid w:val="008B7C66"/>
    <w:rsid w:val="008C0071"/>
    <w:rsid w:val="008E5A10"/>
    <w:rsid w:val="008E6586"/>
    <w:rsid w:val="00913467"/>
    <w:rsid w:val="0091453B"/>
    <w:rsid w:val="009150F7"/>
    <w:rsid w:val="00924C79"/>
    <w:rsid w:val="00926224"/>
    <w:rsid w:val="00926314"/>
    <w:rsid w:val="0092647F"/>
    <w:rsid w:val="00930665"/>
    <w:rsid w:val="009320AB"/>
    <w:rsid w:val="00944C71"/>
    <w:rsid w:val="009467DC"/>
    <w:rsid w:val="00962AA5"/>
    <w:rsid w:val="00974714"/>
    <w:rsid w:val="00981D62"/>
    <w:rsid w:val="009877FA"/>
    <w:rsid w:val="00990E3E"/>
    <w:rsid w:val="00992C51"/>
    <w:rsid w:val="00993EB5"/>
    <w:rsid w:val="00996D66"/>
    <w:rsid w:val="009A015E"/>
    <w:rsid w:val="009A20AE"/>
    <w:rsid w:val="009A5D5A"/>
    <w:rsid w:val="009B1BD2"/>
    <w:rsid w:val="009B1CAB"/>
    <w:rsid w:val="009B5995"/>
    <w:rsid w:val="009C089C"/>
    <w:rsid w:val="009D0CF3"/>
    <w:rsid w:val="009D1B45"/>
    <w:rsid w:val="009D5BCD"/>
    <w:rsid w:val="009E470D"/>
    <w:rsid w:val="009F156B"/>
    <w:rsid w:val="00A07DAF"/>
    <w:rsid w:val="00A10018"/>
    <w:rsid w:val="00A12AA4"/>
    <w:rsid w:val="00A171E5"/>
    <w:rsid w:val="00A248B9"/>
    <w:rsid w:val="00A34D96"/>
    <w:rsid w:val="00A41E09"/>
    <w:rsid w:val="00A43BA5"/>
    <w:rsid w:val="00A46812"/>
    <w:rsid w:val="00A52F43"/>
    <w:rsid w:val="00A63446"/>
    <w:rsid w:val="00A7031A"/>
    <w:rsid w:val="00A70C19"/>
    <w:rsid w:val="00A74937"/>
    <w:rsid w:val="00A80BB9"/>
    <w:rsid w:val="00A93689"/>
    <w:rsid w:val="00AA6843"/>
    <w:rsid w:val="00AB49A9"/>
    <w:rsid w:val="00AC14E1"/>
    <w:rsid w:val="00AE3DA4"/>
    <w:rsid w:val="00AE3FD6"/>
    <w:rsid w:val="00AE6532"/>
    <w:rsid w:val="00AE67B1"/>
    <w:rsid w:val="00AE76D3"/>
    <w:rsid w:val="00AE7D1B"/>
    <w:rsid w:val="00B04CA0"/>
    <w:rsid w:val="00B11992"/>
    <w:rsid w:val="00B11E40"/>
    <w:rsid w:val="00B148BF"/>
    <w:rsid w:val="00B17192"/>
    <w:rsid w:val="00B23426"/>
    <w:rsid w:val="00B3412F"/>
    <w:rsid w:val="00B3528E"/>
    <w:rsid w:val="00B41085"/>
    <w:rsid w:val="00B64FD9"/>
    <w:rsid w:val="00B766A4"/>
    <w:rsid w:val="00B76A14"/>
    <w:rsid w:val="00B84DF4"/>
    <w:rsid w:val="00B860C1"/>
    <w:rsid w:val="00B903E0"/>
    <w:rsid w:val="00B92036"/>
    <w:rsid w:val="00B97D2C"/>
    <w:rsid w:val="00BA2628"/>
    <w:rsid w:val="00BC05C2"/>
    <w:rsid w:val="00BD0759"/>
    <w:rsid w:val="00BD24EA"/>
    <w:rsid w:val="00BD58FF"/>
    <w:rsid w:val="00BD5B0C"/>
    <w:rsid w:val="00BD7323"/>
    <w:rsid w:val="00BE3FCB"/>
    <w:rsid w:val="00BE6928"/>
    <w:rsid w:val="00BF2186"/>
    <w:rsid w:val="00BF3616"/>
    <w:rsid w:val="00BF5716"/>
    <w:rsid w:val="00C0433F"/>
    <w:rsid w:val="00C10E20"/>
    <w:rsid w:val="00C12E71"/>
    <w:rsid w:val="00C166DF"/>
    <w:rsid w:val="00C228E5"/>
    <w:rsid w:val="00C252E6"/>
    <w:rsid w:val="00C40F51"/>
    <w:rsid w:val="00C41C6F"/>
    <w:rsid w:val="00C554D5"/>
    <w:rsid w:val="00C703CC"/>
    <w:rsid w:val="00C83646"/>
    <w:rsid w:val="00C967A9"/>
    <w:rsid w:val="00C973DE"/>
    <w:rsid w:val="00CA28A1"/>
    <w:rsid w:val="00CA306E"/>
    <w:rsid w:val="00CA664E"/>
    <w:rsid w:val="00CB0E7E"/>
    <w:rsid w:val="00CB2E26"/>
    <w:rsid w:val="00CB4648"/>
    <w:rsid w:val="00CB5AB3"/>
    <w:rsid w:val="00CC109F"/>
    <w:rsid w:val="00CC342C"/>
    <w:rsid w:val="00CC6239"/>
    <w:rsid w:val="00CC64D9"/>
    <w:rsid w:val="00CD3DC1"/>
    <w:rsid w:val="00CD5114"/>
    <w:rsid w:val="00CD649A"/>
    <w:rsid w:val="00D076BB"/>
    <w:rsid w:val="00D14367"/>
    <w:rsid w:val="00D2119B"/>
    <w:rsid w:val="00D22C4A"/>
    <w:rsid w:val="00D245D7"/>
    <w:rsid w:val="00D26A4E"/>
    <w:rsid w:val="00D27132"/>
    <w:rsid w:val="00D328C6"/>
    <w:rsid w:val="00D3632A"/>
    <w:rsid w:val="00D37329"/>
    <w:rsid w:val="00D456BD"/>
    <w:rsid w:val="00D45CE4"/>
    <w:rsid w:val="00D51580"/>
    <w:rsid w:val="00D56237"/>
    <w:rsid w:val="00D56608"/>
    <w:rsid w:val="00D61D2A"/>
    <w:rsid w:val="00D62EF3"/>
    <w:rsid w:val="00D80DB4"/>
    <w:rsid w:val="00D85B4D"/>
    <w:rsid w:val="00DA0991"/>
    <w:rsid w:val="00DB632E"/>
    <w:rsid w:val="00DC028F"/>
    <w:rsid w:val="00DC11A4"/>
    <w:rsid w:val="00DC3F42"/>
    <w:rsid w:val="00DC5165"/>
    <w:rsid w:val="00DC73ED"/>
    <w:rsid w:val="00DD115E"/>
    <w:rsid w:val="00DD2D6C"/>
    <w:rsid w:val="00DD7B19"/>
    <w:rsid w:val="00DE3D75"/>
    <w:rsid w:val="00DE7923"/>
    <w:rsid w:val="00DF0148"/>
    <w:rsid w:val="00DF0E47"/>
    <w:rsid w:val="00DF2A5E"/>
    <w:rsid w:val="00DF46AC"/>
    <w:rsid w:val="00DF6B05"/>
    <w:rsid w:val="00DF7610"/>
    <w:rsid w:val="00E02351"/>
    <w:rsid w:val="00E06AB6"/>
    <w:rsid w:val="00E06E90"/>
    <w:rsid w:val="00E0737E"/>
    <w:rsid w:val="00E306AF"/>
    <w:rsid w:val="00E40A7F"/>
    <w:rsid w:val="00E426C7"/>
    <w:rsid w:val="00E509A5"/>
    <w:rsid w:val="00E51966"/>
    <w:rsid w:val="00E54CD7"/>
    <w:rsid w:val="00E54DC5"/>
    <w:rsid w:val="00E63269"/>
    <w:rsid w:val="00E7420F"/>
    <w:rsid w:val="00E77FA7"/>
    <w:rsid w:val="00E81DFB"/>
    <w:rsid w:val="00E82B98"/>
    <w:rsid w:val="00EA0F2B"/>
    <w:rsid w:val="00EB6108"/>
    <w:rsid w:val="00EC1A6C"/>
    <w:rsid w:val="00EC255D"/>
    <w:rsid w:val="00ED2462"/>
    <w:rsid w:val="00ED6A73"/>
    <w:rsid w:val="00ED7FBC"/>
    <w:rsid w:val="00EE52C2"/>
    <w:rsid w:val="00EF0522"/>
    <w:rsid w:val="00EF54E4"/>
    <w:rsid w:val="00EF6F86"/>
    <w:rsid w:val="00F05711"/>
    <w:rsid w:val="00F15509"/>
    <w:rsid w:val="00F1607F"/>
    <w:rsid w:val="00F24788"/>
    <w:rsid w:val="00F25507"/>
    <w:rsid w:val="00F35DEF"/>
    <w:rsid w:val="00F37494"/>
    <w:rsid w:val="00F377FF"/>
    <w:rsid w:val="00F455D0"/>
    <w:rsid w:val="00F52F0F"/>
    <w:rsid w:val="00F55FB9"/>
    <w:rsid w:val="00F57AA1"/>
    <w:rsid w:val="00F66D6B"/>
    <w:rsid w:val="00F707AA"/>
    <w:rsid w:val="00F7324A"/>
    <w:rsid w:val="00F758FF"/>
    <w:rsid w:val="00F85EC5"/>
    <w:rsid w:val="00F92098"/>
    <w:rsid w:val="00FA2B14"/>
    <w:rsid w:val="00FA5C36"/>
    <w:rsid w:val="00FA75D8"/>
    <w:rsid w:val="00FA7EFA"/>
    <w:rsid w:val="00FE0572"/>
    <w:rsid w:val="00FE3721"/>
    <w:rsid w:val="00FE4CEB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39B8"/>
  <w15:chartTrackingRefBased/>
  <w15:docId w15:val="{53AF18CA-10DC-454F-9063-7D9F6783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9613E"/>
    <w:rPr>
      <w:rFonts w:asciiTheme="minorHAnsi" w:eastAsiaTheme="minorEastAsia" w:hAnsiTheme="minorHAnsi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1E5"/>
    <w:pPr>
      <w:spacing w:line="276" w:lineRule="auto"/>
      <w:ind w:right="-193"/>
      <w:outlineLvl w:val="0"/>
    </w:pPr>
    <w:rPr>
      <w:rFonts w:asciiTheme="majorHAnsi" w:hAnsiTheme="majorHAnsi" w:cs="Times New Roman (Body CS)"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613E"/>
    <w:pPr>
      <w:tabs>
        <w:tab w:val="right" w:pos="10800"/>
      </w:tabs>
      <w:spacing w:before="120"/>
      <w:contextualSpacing/>
      <w:outlineLvl w:val="1"/>
    </w:pPr>
    <w:rPr>
      <w:rFonts w:eastAsiaTheme="min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21A0"/>
    <w:pPr>
      <w:spacing w:after="80"/>
      <w:ind w:left="-142" w:right="-147" w:firstLine="142"/>
      <w:outlineLvl w:val="2"/>
    </w:pPr>
    <w:rPr>
      <w:rFonts w:eastAsiaTheme="minorHAnsi"/>
      <w:i/>
      <w:iCs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79613E"/>
    <w:pPr>
      <w:keepNext/>
      <w:keepLines/>
      <w:outlineLvl w:val="3"/>
    </w:pPr>
    <w:rPr>
      <w:rFonts w:eastAsiaTheme="majorEastAsia" w:cstheme="majorBidi"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021A0"/>
    <w:pPr>
      <w:spacing w:line="276" w:lineRule="auto"/>
      <w:ind w:left="-142" w:right="-210" w:firstLine="142"/>
      <w:jc w:val="center"/>
    </w:pPr>
    <w:rPr>
      <w:rFonts w:asciiTheme="majorHAnsi" w:hAnsiTheme="majorHAnsi"/>
      <w:caps/>
      <w:color w:val="FFFFFF" w:themeColor="background1"/>
      <w:spacing w:val="40"/>
      <w:sz w:val="6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2021A0"/>
    <w:rPr>
      <w:rFonts w:asciiTheme="majorHAnsi" w:eastAsiaTheme="minorEastAsia" w:hAnsiTheme="majorHAnsi"/>
      <w:caps/>
      <w:color w:val="FFFFFF" w:themeColor="background1"/>
      <w:spacing w:val="40"/>
      <w:sz w:val="60"/>
      <w:szCs w:val="60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2021A0"/>
    <w:pPr>
      <w:spacing w:after="240" w:line="276" w:lineRule="auto"/>
      <w:ind w:left="-142" w:right="-210" w:firstLine="142"/>
      <w:jc w:val="center"/>
    </w:pPr>
    <w:rPr>
      <w:rFonts w:eastAsiaTheme="minorHAnsi"/>
      <w:caps/>
      <w:color w:val="FFFFFF" w:themeColor="background1"/>
      <w:spacing w:val="4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2021A0"/>
    <w:rPr>
      <w:rFonts w:asciiTheme="minorHAnsi" w:hAnsiTheme="minorHAnsi"/>
      <w:caps/>
      <w:color w:val="FFFFFF" w:themeColor="background1"/>
      <w:spacing w:val="40"/>
      <w:sz w:val="2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A171E5"/>
    <w:rPr>
      <w:rFonts w:asciiTheme="majorHAnsi" w:eastAsiaTheme="minorEastAsia" w:hAnsiTheme="majorHAnsi" w:cs="Times New Roman (Body CS)"/>
      <w:caps/>
      <w:spacing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9613E"/>
    <w:rPr>
      <w:rFonts w:asciiTheme="minorHAnsi" w:hAnsiTheme="minorHAnsi"/>
      <w:b/>
      <w:bC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021A0"/>
    <w:rPr>
      <w:rFonts w:asciiTheme="minorHAnsi" w:hAnsiTheme="minorHAnsi"/>
      <w:i/>
      <w:iCs/>
      <w:sz w:val="20"/>
      <w:szCs w:val="20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79613E"/>
    <w:pPr>
      <w:numPr>
        <w:numId w:val="6"/>
      </w:numPr>
      <w:ind w:left="720"/>
      <w:contextualSpacing/>
    </w:pPr>
  </w:style>
  <w:style w:type="paragraph" w:styleId="List">
    <w:name w:val="List"/>
    <w:basedOn w:val="Normal"/>
    <w:uiPriority w:val="99"/>
    <w:rsid w:val="00293782"/>
    <w:pPr>
      <w:spacing w:before="120" w:line="360" w:lineRule="auto"/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9613E"/>
    <w:rPr>
      <w:rFonts w:asciiTheme="minorHAnsi" w:eastAsiaTheme="majorEastAsia" w:hAnsiTheme="minorHAnsi" w:cstheme="majorBidi"/>
      <w:iCs/>
      <w:caps/>
      <w:sz w:val="20"/>
      <w:lang w:val="en-US"/>
    </w:rPr>
  </w:style>
  <w:style w:type="paragraph" w:styleId="BodyText0">
    <w:name w:val="Body Text"/>
    <w:basedOn w:val="Normal"/>
    <w:link w:val="BodyTextChar"/>
    <w:uiPriority w:val="1"/>
    <w:qFormat/>
    <w:rsid w:val="00327820"/>
    <w:pPr>
      <w:widowControl w:val="0"/>
      <w:autoSpaceDE w:val="0"/>
      <w:autoSpaceDN w:val="0"/>
      <w:ind w:left="14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0"/>
    <w:uiPriority w:val="1"/>
    <w:rsid w:val="00327820"/>
    <w:rPr>
      <w:rFonts w:ascii="Calibri" w:eastAsia="Calibri" w:hAnsi="Calibri" w:cs="Calibri"/>
      <w:sz w:val="22"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rsid w:val="003278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2E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inn\AppData\Roaming\Microsoft\Templates\Modern%20simple%20product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1C36"/>
      </a:accent1>
      <a:accent2>
        <a:srgbClr val="B0A116"/>
      </a:accent2>
      <a:accent3>
        <a:srgbClr val="EB943F"/>
      </a:accent3>
      <a:accent4>
        <a:srgbClr val="D1DBDC"/>
      </a:accent4>
      <a:accent5>
        <a:srgbClr val="E5D4BC"/>
      </a:accent5>
      <a:accent6>
        <a:srgbClr val="242C00"/>
      </a:accent6>
      <a:hlink>
        <a:srgbClr val="467886"/>
      </a:hlink>
      <a:folHlink>
        <a:srgbClr val="96607D"/>
      </a:folHlink>
    </a:clrScheme>
    <a:fontScheme name="Custom 29">
      <a:majorFont>
        <a:latin typeface="Baskerville Old Face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product manager resume</Template>
  <TotalTime>63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Chinnakkagari</dc:creator>
  <cp:keywords/>
  <dc:description/>
  <cp:lastModifiedBy>Shilpa Chinnakkagari</cp:lastModifiedBy>
  <cp:revision>1</cp:revision>
  <cp:lastPrinted>2026-01-20T14:37:00Z</cp:lastPrinted>
  <dcterms:created xsi:type="dcterms:W3CDTF">2026-01-20T13:22:00Z</dcterms:created>
  <dcterms:modified xsi:type="dcterms:W3CDTF">2026-01-25T12:12:00Z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